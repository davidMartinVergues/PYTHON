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4EEEF" w14:textId="03EB71C0" w:rsidR="00BB60B3" w:rsidRDefault="00BB60B3" w:rsidP="00BB60B3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FB821BD" wp14:editId="3BC25D15">
                <wp:simplePos x="0" y="0"/>
                <wp:positionH relativeFrom="column">
                  <wp:posOffset>13970</wp:posOffset>
                </wp:positionH>
                <wp:positionV relativeFrom="paragraph">
                  <wp:posOffset>1677035</wp:posOffset>
                </wp:positionV>
                <wp:extent cx="5700395" cy="1676400"/>
                <wp:effectExtent l="4445" t="635" r="635" b="0"/>
                <wp:wrapNone/>
                <wp:docPr id="130" name="Rectángulo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039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E7F29" w14:textId="77777777" w:rsidR="00BB60B3" w:rsidRDefault="00BB60B3" w:rsidP="00BB60B3">
                            <w:pPr>
                              <w:pStyle w:val="Sinespaciado1"/>
                              <w:rPr>
                                <w:sz w:val="84"/>
                              </w:rPr>
                            </w:pPr>
                            <w:proofErr w:type="gramStart"/>
                            <w:r>
                              <w:rPr>
                                <w:sz w:val="84"/>
                              </w:rPr>
                              <w:t xml:space="preserve">Python  </w:t>
                            </w:r>
                            <w:proofErr w:type="spellStart"/>
                            <w:r>
                              <w:rPr>
                                <w:sz w:val="84"/>
                                <w:u w:val="single"/>
                              </w:rPr>
                              <w:t>Courses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821BD" id="Rectángulo 130" o:spid="_x0000_s1026" style="position:absolute;margin-left:1.1pt;margin-top:132.05pt;width:448.85pt;height:13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" filled="f" stroked="f">
                <v:textbox>
                  <w:txbxContent>
                    <w:p w14:paraId="311E7F29" w14:textId="77777777" w:rsidR="00BB60B3" w:rsidRDefault="00BB60B3" w:rsidP="00BB60B3">
                      <w:pPr>
                        <w:pStyle w:val="Sinespaciado1"/>
                        <w:rPr>
                          <w:sz w:val="84"/>
                        </w:rPr>
                      </w:pPr>
                      <w:proofErr w:type="gramStart"/>
                      <w:r>
                        <w:rPr>
                          <w:sz w:val="84"/>
                        </w:rPr>
                        <w:t xml:space="preserve">Python  </w:t>
                      </w:r>
                      <w:proofErr w:type="spellStart"/>
                      <w:r>
                        <w:rPr>
                          <w:sz w:val="84"/>
                          <w:u w:val="single"/>
                        </w:rPr>
                        <w:t>Courses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F3326A" wp14:editId="2A79C3F9">
                <wp:simplePos x="0" y="0"/>
                <wp:positionH relativeFrom="column">
                  <wp:posOffset>620395</wp:posOffset>
                </wp:positionH>
                <wp:positionV relativeFrom="paragraph">
                  <wp:posOffset>2865755</wp:posOffset>
                </wp:positionV>
                <wp:extent cx="3631565" cy="852805"/>
                <wp:effectExtent l="1270" t="0" r="0" b="0"/>
                <wp:wrapNone/>
                <wp:docPr id="129" name="Rectángul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31565" cy="852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110CC" w14:textId="77777777" w:rsidR="00BB60B3" w:rsidRDefault="00BB60B3" w:rsidP="00BB60B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F3326A" id="Rectángulo 129" o:spid="_x0000_s1027" style="position:absolute;margin-left:48.85pt;margin-top:225.65pt;width:285.95pt;height:67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" filled="f" stroked="f">
                <v:textbox>
                  <w:txbxContent>
                    <w:p w14:paraId="7A0110CC" w14:textId="77777777" w:rsidR="00BB60B3" w:rsidRDefault="00BB60B3" w:rsidP="00BB60B3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E1F5C8" wp14:editId="1C5FFD07">
                <wp:simplePos x="0" y="0"/>
                <wp:positionH relativeFrom="column">
                  <wp:posOffset>2701925</wp:posOffset>
                </wp:positionH>
                <wp:positionV relativeFrom="paragraph">
                  <wp:posOffset>6917055</wp:posOffset>
                </wp:positionV>
                <wp:extent cx="2649220" cy="1272540"/>
                <wp:effectExtent l="0" t="1905" r="1905" b="1905"/>
                <wp:wrapNone/>
                <wp:docPr id="128" name="Rectángul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9220" cy="127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504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E5833" w14:textId="77777777" w:rsidR="00BB60B3" w:rsidRDefault="00BB60B3" w:rsidP="00BB60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60"/>
                              </w:rPr>
                              <w:t>David Martín</w:t>
                            </w:r>
                          </w:p>
                          <w:p w14:paraId="73BA5A31" w14:textId="77777777" w:rsidR="00BB60B3" w:rsidRDefault="00BB60B3" w:rsidP="00BB60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pacing w:val="60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E1F5C8" id="Rectángulo 128" o:spid="_x0000_s1028" style="position:absolute;margin-left:212.75pt;margin-top:544.65pt;width:208.6pt;height:100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" filled="f" fillcolor="#c0504d" stroked="f">
                <v:textbox inset="0">
                  <w:txbxContent>
                    <w:p w14:paraId="15EE5833" w14:textId="77777777" w:rsidR="00BB60B3" w:rsidRDefault="00BB60B3" w:rsidP="00BB60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pacing w:val="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pacing w:val="60"/>
                        </w:rPr>
                        <w:t>David Martín</w:t>
                      </w:r>
                    </w:p>
                    <w:p w14:paraId="73BA5A31" w14:textId="77777777" w:rsidR="00BB60B3" w:rsidRDefault="00BB60B3" w:rsidP="00BB60B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pacing w:val="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209EDB5D" wp14:editId="297AB9A8">
            <wp:simplePos x="0" y="0"/>
            <wp:positionH relativeFrom="page">
              <wp:posOffset>6350</wp:posOffset>
            </wp:positionH>
            <wp:positionV relativeFrom="page">
              <wp:posOffset>0</wp:posOffset>
            </wp:positionV>
            <wp:extent cx="5274310" cy="3903980"/>
            <wp:effectExtent l="0" t="0" r="2540" b="1270"/>
            <wp:wrapNone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F447C" w14:textId="77777777" w:rsidR="00BB60B3" w:rsidRDefault="00BB60B3" w:rsidP="00BB60B3">
      <w:pPr>
        <w:spacing w:after="0"/>
        <w:sectPr w:rsidR="00BB60B3">
          <w:pgSz w:w="11906" w:h="16838"/>
          <w:pgMar w:top="1440" w:right="1800" w:bottom="1440" w:left="1800" w:header="720" w:footer="720" w:gutter="0"/>
          <w:cols w:space="720"/>
        </w:sectPr>
      </w:pPr>
    </w:p>
    <w:p w14:paraId="7232ED9C" w14:textId="77777777" w:rsidR="00BB60B3" w:rsidRDefault="00BB60B3" w:rsidP="00BB60B3"/>
    <w:p w14:paraId="71AD12E3" w14:textId="3CD5D838" w:rsidR="00751576" w:rsidRDefault="00BB60B3">
      <w:pPr>
        <w:pStyle w:val="TDC1"/>
        <w:tabs>
          <w:tab w:val="right" w:leader="dot" w:pos="8296"/>
        </w:tabs>
        <w:rPr>
          <w:b w:val="0"/>
          <w:noProof/>
          <w:color w:val="auto"/>
          <w:lang w:val="es-ES" w:eastAsia="es-ES"/>
        </w:rPr>
      </w:pPr>
      <w:r>
        <w:fldChar w:fldCharType="begin"/>
      </w:r>
      <w:r>
        <w:instrText xml:space="preserve">TOC \o "1-4" \h \u </w:instrText>
      </w:r>
      <w:r>
        <w:fldChar w:fldCharType="separate"/>
      </w:r>
      <w:hyperlink w:anchor="_Toc38301018" w:history="1">
        <w:r w:rsidR="00751576" w:rsidRPr="00D8269E">
          <w:rPr>
            <w:rStyle w:val="Hipervnculo"/>
            <w:noProof/>
            <w:lang w:val="en-GB"/>
          </w:rPr>
          <w:t>Course from zero to Heroe - Udemy -</w:t>
        </w:r>
        <w:r w:rsidR="00751576">
          <w:rPr>
            <w:noProof/>
          </w:rPr>
          <w:tab/>
        </w:r>
        <w:r w:rsidR="00751576">
          <w:rPr>
            <w:noProof/>
          </w:rPr>
          <w:fldChar w:fldCharType="begin"/>
        </w:r>
        <w:r w:rsidR="00751576">
          <w:rPr>
            <w:noProof/>
          </w:rPr>
          <w:instrText xml:space="preserve"> PAGEREF _Toc38301018 \h </w:instrText>
        </w:r>
        <w:r w:rsidR="00751576">
          <w:rPr>
            <w:noProof/>
          </w:rPr>
        </w:r>
        <w:r w:rsidR="00751576">
          <w:rPr>
            <w:noProof/>
          </w:rPr>
          <w:fldChar w:fldCharType="separate"/>
        </w:r>
        <w:r w:rsidR="00751576">
          <w:rPr>
            <w:noProof/>
          </w:rPr>
          <w:t>4</w:t>
        </w:r>
        <w:r w:rsidR="00751576">
          <w:rPr>
            <w:noProof/>
          </w:rPr>
          <w:fldChar w:fldCharType="end"/>
        </w:r>
      </w:hyperlink>
    </w:p>
    <w:p w14:paraId="17BA8381" w14:textId="3DE8653E" w:rsidR="00751576" w:rsidRDefault="00751576">
      <w:pPr>
        <w:pStyle w:val="TDC2"/>
        <w:tabs>
          <w:tab w:val="right" w:leader="dot" w:pos="8296"/>
        </w:tabs>
        <w:ind w:left="400"/>
        <w:rPr>
          <w:noProof/>
          <w:color w:val="auto"/>
          <w:sz w:val="22"/>
          <w:szCs w:val="22"/>
          <w:lang w:val="es-ES" w:eastAsia="es-ES"/>
        </w:rPr>
      </w:pPr>
      <w:hyperlink w:anchor="_Toc38301019" w:history="1">
        <w:r w:rsidRPr="00D8269E">
          <w:rPr>
            <w:rStyle w:val="Hipervnculo"/>
            <w:noProof/>
            <w:lang w:val="es-ES"/>
          </w:rPr>
          <w:t>Instalación de Python y SetUp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953BB36" w14:textId="68333069" w:rsidR="00751576" w:rsidRDefault="00751576">
      <w:pPr>
        <w:pStyle w:val="TDC2"/>
        <w:tabs>
          <w:tab w:val="right" w:leader="dot" w:pos="8296"/>
        </w:tabs>
        <w:ind w:left="400"/>
        <w:rPr>
          <w:noProof/>
          <w:color w:val="auto"/>
          <w:sz w:val="22"/>
          <w:szCs w:val="22"/>
          <w:lang w:val="es-ES" w:eastAsia="es-ES"/>
        </w:rPr>
      </w:pPr>
      <w:hyperlink w:anchor="_Toc38301020" w:history="1">
        <w:r w:rsidRPr="00D8269E">
          <w:rPr>
            <w:rStyle w:val="Hipervnculo"/>
            <w:noProof/>
          </w:rPr>
          <w:t>Data types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C41EE2B" w14:textId="66DC4D22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21" w:history="1">
        <w:r w:rsidRPr="00D8269E">
          <w:rPr>
            <w:rStyle w:val="Hipervnculo"/>
            <w:noProof/>
            <w:lang w:val="es-ES"/>
          </w:rPr>
          <w:t>Uso de variables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85AC283" w14:textId="03F8677E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22" w:history="1">
        <w:r w:rsidRPr="00D8269E">
          <w:rPr>
            <w:rStyle w:val="Hipervnculo"/>
            <w:noProof/>
            <w:lang w:val="es-ES"/>
          </w:rPr>
          <w:t>Método Print 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CE4DBBA" w14:textId="6E8F9BFF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23" w:history="1">
        <w:r w:rsidRPr="00D8269E">
          <w:rPr>
            <w:rStyle w:val="Hipervnculo"/>
            <w:noProof/>
            <w:lang w:val="es-ES"/>
          </w:rPr>
          <w:t>Strings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2CE5AFE" w14:textId="499379ED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24" w:history="1">
        <w:r w:rsidRPr="00D8269E">
          <w:rPr>
            <w:rStyle w:val="Hipervnculo"/>
            <w:noProof/>
          </w:rPr>
          <w:t>Propiedades de los strings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18595D1" w14:textId="7B1A8071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25" w:history="1">
        <w:r w:rsidRPr="00D8269E">
          <w:rPr>
            <w:rStyle w:val="Hipervnculo"/>
            <w:noProof/>
          </w:rPr>
          <w:t>Métodos de los strings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CD16112" w14:textId="1D3C837C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26" w:history="1">
        <w:r w:rsidRPr="00D8269E">
          <w:rPr>
            <w:rStyle w:val="Hipervnculo"/>
            <w:noProof/>
            <w:lang w:val="es-ES"/>
          </w:rPr>
          <w:t>List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785C9D3" w14:textId="5D2D794A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27" w:history="1">
        <w:r w:rsidRPr="00D8269E">
          <w:rPr>
            <w:rStyle w:val="Hipervnculo"/>
            <w:noProof/>
            <w:lang w:val="es-ES"/>
          </w:rPr>
          <w:t>Métodos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29C9F23" w14:textId="7D3E5670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28" w:history="1">
        <w:r w:rsidRPr="00D8269E">
          <w:rPr>
            <w:rStyle w:val="Hipervnculo"/>
            <w:noProof/>
          </w:rPr>
          <w:t>Podemos concatenar list sumándolas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D91C261" w14:textId="70DF672A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29" w:history="1">
        <w:r w:rsidRPr="00D8269E">
          <w:rPr>
            <w:rStyle w:val="Hipervnculo"/>
            <w:noProof/>
            <w:lang w:val="es-ES"/>
          </w:rPr>
          <w:t>Dictionaries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BDAD3B5" w14:textId="58C4F2A6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30" w:history="1">
        <w:r w:rsidRPr="00D8269E">
          <w:rPr>
            <w:rStyle w:val="Hipervnculo"/>
            <w:noProof/>
          </w:rPr>
          <w:t>Métodos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4F8CA1B" w14:textId="02FEEA61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31" w:history="1">
        <w:r w:rsidRPr="00D8269E">
          <w:rPr>
            <w:rStyle w:val="Hipervnculo"/>
            <w:noProof/>
            <w:lang w:val="es-ES"/>
          </w:rPr>
          <w:t>Tuples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276E3152" w14:textId="0B8CEAD3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32" w:history="1">
        <w:r w:rsidRPr="00D8269E">
          <w:rPr>
            <w:rStyle w:val="Hipervnculo"/>
            <w:noProof/>
            <w:lang w:val="es-ES"/>
          </w:rPr>
          <w:t>Métodos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966E384" w14:textId="606DCEBC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33" w:history="1">
        <w:r w:rsidRPr="00D8269E">
          <w:rPr>
            <w:rStyle w:val="Hipervnculo"/>
            <w:noProof/>
            <w:lang w:val="es-ES"/>
          </w:rPr>
          <w:t>Sets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B3318CC" w14:textId="5C24A312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34" w:history="1">
        <w:r w:rsidRPr="00D8269E">
          <w:rPr>
            <w:rStyle w:val="Hipervnculo"/>
            <w:noProof/>
          </w:rPr>
          <w:t>Métodos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24AF56B" w14:textId="035B5357" w:rsidR="00751576" w:rsidRDefault="00751576">
      <w:pPr>
        <w:pStyle w:val="TDC2"/>
        <w:tabs>
          <w:tab w:val="right" w:leader="dot" w:pos="8296"/>
        </w:tabs>
        <w:ind w:left="400"/>
        <w:rPr>
          <w:noProof/>
          <w:color w:val="auto"/>
          <w:sz w:val="22"/>
          <w:szCs w:val="22"/>
          <w:lang w:val="es-ES" w:eastAsia="es-ES"/>
        </w:rPr>
      </w:pPr>
      <w:hyperlink w:anchor="_Toc38301035" w:history="1">
        <w:r w:rsidRPr="00D8269E">
          <w:rPr>
            <w:rStyle w:val="Hipervnculo"/>
            <w:noProof/>
            <w:lang w:val="es-ES"/>
          </w:rPr>
          <w:t>In/Out with basic Files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0B5E343" w14:textId="39B9F398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36" w:history="1">
        <w:r w:rsidRPr="00D8269E">
          <w:rPr>
            <w:rStyle w:val="Hipervnculo"/>
            <w:noProof/>
          </w:rPr>
          <w:t>Crear un fichero - %%writefile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6CDC4F90" w14:textId="496F4DE4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37" w:history="1">
        <w:r w:rsidRPr="00D8269E">
          <w:rPr>
            <w:rStyle w:val="Hipervnculo"/>
            <w:noProof/>
          </w:rPr>
          <w:t>Abrir el fichero - open()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AE5396D" w14:textId="2BCAE6C9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38" w:history="1">
        <w:r w:rsidRPr="00D8269E">
          <w:rPr>
            <w:rStyle w:val="Hipervnculo"/>
            <w:noProof/>
            <w:lang w:val="es-ES"/>
          </w:rPr>
          <w:t>A (append) mode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26D8FD04" w14:textId="6D7FD323" w:rsidR="00751576" w:rsidRDefault="00751576">
      <w:pPr>
        <w:pStyle w:val="TDC4"/>
        <w:tabs>
          <w:tab w:val="right" w:leader="dot" w:pos="8296"/>
        </w:tabs>
        <w:ind w:left="1200"/>
        <w:rPr>
          <w:noProof/>
          <w:color w:val="auto"/>
          <w:sz w:val="22"/>
          <w:szCs w:val="22"/>
          <w:lang w:val="es-ES" w:eastAsia="es-ES"/>
        </w:rPr>
      </w:pPr>
      <w:hyperlink w:anchor="_Toc38301039" w:history="1">
        <w:r w:rsidRPr="00D8269E">
          <w:rPr>
            <w:rStyle w:val="Hipervnculo"/>
            <w:noProof/>
            <w:lang w:val="es-ES"/>
          </w:rPr>
          <w:t>W (write) mode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6D6F43F0" w14:textId="429392BE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0" w:history="1">
        <w:r w:rsidRPr="00D8269E">
          <w:rPr>
            <w:rStyle w:val="Hipervnculo"/>
            <w:noProof/>
          </w:rPr>
          <w:t>Leer el fichero - .read()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08E44F2" w14:textId="44322B06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1" w:history="1">
        <w:r w:rsidRPr="00D8269E">
          <w:rPr>
            <w:rStyle w:val="Hipervnculo"/>
            <w:noProof/>
            <w:lang w:val="es-ES"/>
          </w:rPr>
          <w:t>.seek(0)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CF7F45F" w14:textId="78B6C420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2" w:history="1">
        <w:r w:rsidRPr="00D8269E">
          <w:rPr>
            <w:rStyle w:val="Hipervnculo"/>
            <w:noProof/>
            <w:lang w:val="es-ES"/>
          </w:rPr>
          <w:t>.readlines()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5F66AF09" w14:textId="62BB74CE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3" w:history="1">
        <w:r w:rsidRPr="00D8269E">
          <w:rPr>
            <w:rStyle w:val="Hipervnculo"/>
            <w:noProof/>
            <w:lang w:val="es-ES"/>
          </w:rPr>
          <w:t>.close()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0155D3E6" w14:textId="004CBFFA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4" w:history="1">
        <w:r w:rsidRPr="00D8269E">
          <w:rPr>
            <w:rStyle w:val="Hipervnculo"/>
            <w:noProof/>
            <w:lang w:val="es-ES"/>
          </w:rPr>
          <w:t>With...as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54AEDA0C" w14:textId="125AF6C5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5" w:history="1">
        <w:r w:rsidRPr="00D8269E">
          <w:rPr>
            <w:rStyle w:val="Hipervnculo"/>
            <w:noProof/>
            <w:lang w:val="es-ES"/>
          </w:rPr>
          <w:t>File location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52EFE0BE" w14:textId="3C65AE08" w:rsidR="00751576" w:rsidRDefault="00751576">
      <w:pPr>
        <w:pStyle w:val="TDC2"/>
        <w:tabs>
          <w:tab w:val="right" w:leader="dot" w:pos="8296"/>
        </w:tabs>
        <w:ind w:left="400"/>
        <w:rPr>
          <w:noProof/>
          <w:color w:val="auto"/>
          <w:sz w:val="22"/>
          <w:szCs w:val="22"/>
          <w:lang w:val="es-ES" w:eastAsia="es-ES"/>
        </w:rPr>
      </w:pPr>
      <w:hyperlink w:anchor="_Toc38301046" w:history="1">
        <w:r w:rsidRPr="00D8269E">
          <w:rPr>
            <w:rStyle w:val="Hipervnculo"/>
            <w:noProof/>
            <w:lang w:val="es-ES"/>
          </w:rPr>
          <w:t>Operadores de comparación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578DAAEB" w14:textId="07045C1B" w:rsidR="00751576" w:rsidRDefault="00751576">
      <w:pPr>
        <w:pStyle w:val="TDC2"/>
        <w:tabs>
          <w:tab w:val="right" w:leader="dot" w:pos="8296"/>
        </w:tabs>
        <w:ind w:left="400"/>
        <w:rPr>
          <w:noProof/>
          <w:color w:val="auto"/>
          <w:sz w:val="22"/>
          <w:szCs w:val="22"/>
          <w:lang w:val="es-ES" w:eastAsia="es-ES"/>
        </w:rPr>
      </w:pPr>
      <w:hyperlink w:anchor="_Toc38301047" w:history="1">
        <w:r w:rsidRPr="00D8269E">
          <w:rPr>
            <w:rStyle w:val="Hipervnculo"/>
            <w:noProof/>
            <w:lang w:val="es-ES"/>
          </w:rPr>
          <w:t>Condicionales e Iteraciones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70E2E7AA" w14:textId="19DF40E0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8" w:history="1">
        <w:r w:rsidRPr="00D8269E">
          <w:rPr>
            <w:rStyle w:val="Hipervnculo"/>
            <w:noProof/>
          </w:rPr>
          <w:t>If -elif-else statement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BDE4CFC" w14:textId="787321AE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49" w:history="1">
        <w:r w:rsidRPr="00D8269E">
          <w:rPr>
            <w:rStyle w:val="Hipervnculo"/>
            <w:noProof/>
            <w:lang w:val="es-ES"/>
          </w:rPr>
          <w:t>For loops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A3C2C80" w14:textId="6D6D08F9" w:rsidR="00751576" w:rsidRDefault="00751576">
      <w:pPr>
        <w:pStyle w:val="TDC3"/>
        <w:tabs>
          <w:tab w:val="right" w:leader="dot" w:pos="8296"/>
        </w:tabs>
        <w:ind w:left="800"/>
        <w:rPr>
          <w:noProof/>
          <w:color w:val="auto"/>
          <w:sz w:val="22"/>
          <w:szCs w:val="22"/>
          <w:lang w:val="es-ES" w:eastAsia="es-ES"/>
        </w:rPr>
      </w:pPr>
      <w:hyperlink w:anchor="_Toc38301050" w:history="1">
        <w:r w:rsidRPr="00D8269E">
          <w:rPr>
            <w:rStyle w:val="Hipervnculo"/>
            <w:noProof/>
          </w:rPr>
          <w:t>While lo</w:t>
        </w:r>
        <w:r w:rsidRPr="00D8269E">
          <w:rPr>
            <w:rStyle w:val="Hipervnculo"/>
            <w:noProof/>
          </w:rPr>
          <w:t>o</w:t>
        </w:r>
        <w:r w:rsidRPr="00D8269E">
          <w:rPr>
            <w:rStyle w:val="Hipervnculo"/>
            <w:noProof/>
          </w:rPr>
          <w:t>ps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_Toc38301050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67EB526" w14:textId="6183F2E1" w:rsidR="00BB60B3" w:rsidRDefault="00BB60B3" w:rsidP="00BB60B3">
      <w:r>
        <w:fldChar w:fldCharType="end"/>
      </w:r>
    </w:p>
    <w:p w14:paraId="55F845E6" w14:textId="77777777" w:rsidR="00BB60B3" w:rsidRDefault="00BB60B3" w:rsidP="00BB60B3">
      <w:r>
        <w:br w:type="page"/>
      </w:r>
    </w:p>
    <w:p w14:paraId="309E7341" w14:textId="77777777" w:rsidR="00BB60B3" w:rsidRDefault="00BB60B3" w:rsidP="00BB60B3"/>
    <w:p w14:paraId="49B85144" w14:textId="77777777" w:rsidR="00BB60B3" w:rsidRDefault="00BB60B3" w:rsidP="00BB60B3"/>
    <w:p w14:paraId="3F127093" w14:textId="77777777" w:rsidR="00BB60B3" w:rsidRDefault="00BB60B3" w:rsidP="00BB60B3"/>
    <w:p w14:paraId="41758D32" w14:textId="77777777" w:rsidR="00BB60B3" w:rsidRDefault="00BB60B3" w:rsidP="00BB60B3">
      <w:pPr>
        <w:pStyle w:val="Ttulo1"/>
        <w:jc w:val="center"/>
        <w:rPr>
          <w:lang w:val="en-GB"/>
        </w:rPr>
      </w:pPr>
      <w:bookmarkStart w:id="0" w:name="_Toc38301018"/>
      <w:r>
        <w:rPr>
          <w:lang w:val="en-GB"/>
        </w:rPr>
        <w:t xml:space="preserve">Course from zero to </w:t>
      </w:r>
      <w:proofErr w:type="spellStart"/>
      <w:r>
        <w:rPr>
          <w:lang w:val="en-GB"/>
        </w:rPr>
        <w:t>Heroe</w:t>
      </w:r>
      <w:proofErr w:type="spellEnd"/>
      <w:r>
        <w:rPr>
          <w:sz w:val="16"/>
          <w:szCs w:val="2"/>
          <w:lang w:val="en-GB"/>
        </w:rPr>
        <w:t xml:space="preserve"> - Udemy -</w:t>
      </w:r>
      <w:bookmarkEnd w:id="0"/>
    </w:p>
    <w:p w14:paraId="55B6902E" w14:textId="77777777" w:rsidR="00BB60B3" w:rsidRDefault="00BB60B3" w:rsidP="00BB60B3">
      <w:pPr>
        <w:spacing w:beforeAutospacing="1" w:after="0" w:afterAutospacing="1" w:line="480" w:lineRule="auto"/>
        <w:rPr>
          <w:rFonts w:ascii="Purisa" w:eastAsia="SimSun" w:hAnsi="Purisa" w:cs="Times New Roman"/>
          <w:b/>
          <w:kern w:val="44"/>
          <w:sz w:val="44"/>
          <w:lang w:val="en-GB"/>
        </w:rPr>
        <w:sectPr w:rsidR="00BB60B3">
          <w:pgSz w:w="11906" w:h="16838"/>
          <w:pgMar w:top="1440" w:right="1800" w:bottom="1440" w:left="1800" w:header="720" w:footer="720" w:gutter="0"/>
          <w:cols w:space="720"/>
        </w:sectPr>
      </w:pPr>
    </w:p>
    <w:p w14:paraId="57C60675" w14:textId="77777777" w:rsidR="00BB60B3" w:rsidRDefault="00BB60B3" w:rsidP="00BB60B3">
      <w:pPr>
        <w:pStyle w:val="Ttulo2"/>
        <w:rPr>
          <w:lang w:val="es-ES"/>
        </w:rPr>
      </w:pPr>
      <w:bookmarkStart w:id="1" w:name="_Toc38301019"/>
      <w:r w:rsidRPr="00BB60B3">
        <w:rPr>
          <w:lang w:val="es-ES"/>
        </w:rPr>
        <w:lastRenderedPageBreak/>
        <w:t xml:space="preserve">Instalación de Python y </w:t>
      </w:r>
      <w:proofErr w:type="spellStart"/>
      <w:r w:rsidRPr="00BB60B3">
        <w:rPr>
          <w:lang w:val="es-ES"/>
        </w:rPr>
        <w:t>SetUp</w:t>
      </w:r>
      <w:bookmarkEnd w:id="1"/>
      <w:proofErr w:type="spellEnd"/>
    </w:p>
    <w:p w14:paraId="62F296DC" w14:textId="77777777" w:rsidR="00BB60B3" w:rsidRDefault="00BB60B3" w:rsidP="00BB60B3">
      <w:pPr>
        <w:rPr>
          <w:rFonts w:ascii="SimSun" w:eastAsia="SimSun" w:hAnsi="SimSun" w:cs="SimSun"/>
          <w:sz w:val="24"/>
          <w:szCs w:val="24"/>
          <w:lang w:bidi="ar"/>
        </w:rPr>
      </w:pPr>
      <w:r w:rsidRPr="00BB60B3">
        <w:rPr>
          <w:lang w:val="es-ES"/>
        </w:rPr>
        <w:t xml:space="preserve">Bajaremos un </w:t>
      </w:r>
      <w:proofErr w:type="spellStart"/>
      <w:r w:rsidRPr="00BB60B3">
        <w:rPr>
          <w:lang w:val="es-ES"/>
        </w:rPr>
        <w:t>paqueta</w:t>
      </w:r>
      <w:proofErr w:type="spellEnd"/>
      <w:r w:rsidRPr="00BB60B3">
        <w:rPr>
          <w:lang w:val="es-ES"/>
        </w:rPr>
        <w:t xml:space="preserve"> q se llama anaconda compuesto por </w:t>
      </w:r>
      <w:proofErr w:type="spellStart"/>
      <w:r w:rsidRPr="00BB60B3">
        <w:rPr>
          <w:lang w:val="es-ES"/>
        </w:rPr>
        <w:t>python</w:t>
      </w:r>
      <w:proofErr w:type="spellEnd"/>
      <w:r w:rsidRPr="00BB60B3">
        <w:rPr>
          <w:lang w:val="es-ES"/>
        </w:rPr>
        <w:t xml:space="preserve"> y una serie de librerías útiles junto con editores de texto como </w:t>
      </w:r>
      <w:proofErr w:type="spellStart"/>
      <w:r w:rsidRPr="00BB60B3">
        <w:rPr>
          <w:lang w:val="es-ES"/>
        </w:rPr>
        <w:t>Jupiter</w:t>
      </w:r>
      <w:proofErr w:type="spellEnd"/>
      <w:r w:rsidRPr="00BB60B3">
        <w:rPr>
          <w:lang w:val="es-ES"/>
        </w:rPr>
        <w:t xml:space="preserve">. </w:t>
      </w:r>
      <w:r>
        <w:t xml:space="preserve">Lo </w:t>
      </w:r>
      <w:proofErr w:type="spellStart"/>
      <w:r>
        <w:t>bajamos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hyperlink r:id="rId10" w:history="1">
        <w:r>
          <w:rPr>
            <w:rStyle w:val="Hipervnculo"/>
            <w:rFonts w:ascii="SimSun" w:eastAsia="SimSun" w:hAnsi="SimSun" w:cs="SimSun" w:hint="eastAsia"/>
            <w:sz w:val="24"/>
            <w:szCs w:val="24"/>
          </w:rPr>
          <w:t>https://www.anaconda.com/distribution/</w:t>
        </w:r>
      </w:hyperlink>
    </w:p>
    <w:p w14:paraId="0F926664" w14:textId="77777777" w:rsidR="00BB60B3" w:rsidRDefault="00BB60B3" w:rsidP="00BB60B3">
      <w:pPr>
        <w:rPr>
          <w:rFonts w:hint="eastAsia"/>
        </w:rPr>
      </w:pPr>
    </w:p>
    <w:p w14:paraId="7E6ED674" w14:textId="77777777" w:rsidR="00BB60B3" w:rsidRDefault="00BB60B3" w:rsidP="00BB60B3">
      <w:pPr>
        <w:numPr>
          <w:ilvl w:val="0"/>
          <w:numId w:val="8"/>
        </w:numPr>
        <w:spacing w:line="256" w:lineRule="auto"/>
      </w:pPr>
      <w:proofErr w:type="spellStart"/>
      <w:r>
        <w:t>Instamos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direcotrio</w:t>
      </w:r>
      <w:proofErr w:type="spellEnd"/>
      <w:r>
        <w:t xml:space="preserve"> </w:t>
      </w:r>
    </w:p>
    <w:p w14:paraId="7D260EF5" w14:textId="77777777" w:rsidR="00BB60B3" w:rsidRDefault="00BB60B3" w:rsidP="00BB60B3"/>
    <w:p w14:paraId="3818BFB8" w14:textId="77777777" w:rsidR="00BB60B3" w:rsidRDefault="00BB60B3" w:rsidP="00BB60B3"/>
    <w:p w14:paraId="287FD348" w14:textId="77777777" w:rsidR="00BB60B3" w:rsidRDefault="00BB60B3" w:rsidP="00BB60B3"/>
    <w:p w14:paraId="4AD9380A" w14:textId="1738E706" w:rsidR="00BB60B3" w:rsidRDefault="00BB60B3" w:rsidP="00BB60B3">
      <w:r>
        <w:rPr>
          <w:noProof/>
        </w:rPr>
        <w:drawing>
          <wp:anchor distT="0" distB="0" distL="118745" distR="118745" simplePos="0" relativeHeight="251653632" behindDoc="0" locked="0" layoutInCell="1" allowOverlap="1" wp14:anchorId="0952533C" wp14:editId="643119C7">
            <wp:simplePos x="0" y="0"/>
            <wp:positionH relativeFrom="column">
              <wp:posOffset>80645</wp:posOffset>
            </wp:positionH>
            <wp:positionV relativeFrom="paragraph">
              <wp:posOffset>-394970</wp:posOffset>
            </wp:positionV>
            <wp:extent cx="3131185" cy="290830"/>
            <wp:effectExtent l="0" t="0" r="0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Ejecutamos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de </w:t>
      </w:r>
      <w:proofErr w:type="spellStart"/>
      <w:r>
        <w:t>instalación</w:t>
      </w:r>
      <w:proofErr w:type="spellEnd"/>
    </w:p>
    <w:p w14:paraId="0A47AB08" w14:textId="77777777" w:rsidR="00BB60B3" w:rsidRDefault="00BB60B3" w:rsidP="00BB60B3"/>
    <w:p w14:paraId="7A790BBF" w14:textId="77777777" w:rsidR="00BB60B3" w:rsidRDefault="00BB60B3" w:rsidP="00BB60B3"/>
    <w:p w14:paraId="10C4A749" w14:textId="06D02645" w:rsidR="00BB60B3" w:rsidRDefault="00BB60B3" w:rsidP="00BB60B3">
      <w:r>
        <w:t xml:space="preserve"> </w:t>
      </w:r>
      <w:r>
        <w:rPr>
          <w:noProof/>
        </w:rPr>
        <w:drawing>
          <wp:anchor distT="0" distB="0" distL="118745" distR="118745" simplePos="0" relativeHeight="251655680" behindDoc="0" locked="0" layoutInCell="1" allowOverlap="1" wp14:anchorId="364FCD1C" wp14:editId="4AB6C687">
            <wp:simplePos x="0" y="0"/>
            <wp:positionH relativeFrom="column">
              <wp:posOffset>190500</wp:posOffset>
            </wp:positionH>
            <wp:positionV relativeFrom="paragraph">
              <wp:posOffset>-225425</wp:posOffset>
            </wp:positionV>
            <wp:extent cx="2647950" cy="230505"/>
            <wp:effectExtent l="19050" t="19050" r="19050" b="17145"/>
            <wp:wrapNone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0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24999" w14:textId="77777777" w:rsidR="00BB60B3" w:rsidRDefault="00BB60B3" w:rsidP="00BB60B3">
      <w:pPr>
        <w:numPr>
          <w:ilvl w:val="0"/>
          <w:numId w:val="9"/>
        </w:numPr>
        <w:spacing w:line="256" w:lineRule="auto"/>
      </w:pPr>
      <w:proofErr w:type="spellStart"/>
      <w:r>
        <w:t>Añadimos</w:t>
      </w:r>
      <w:proofErr w:type="spellEnd"/>
      <w:r>
        <w:t xml:space="preserve"> python al PATH</w:t>
      </w:r>
    </w:p>
    <w:p w14:paraId="66DE679E" w14:textId="77777777" w:rsidR="00BB60B3" w:rsidRDefault="00BB60B3" w:rsidP="00BB60B3"/>
    <w:p w14:paraId="7D3A0DF5" w14:textId="77777777" w:rsidR="00BB60B3" w:rsidRDefault="00BB60B3" w:rsidP="00BB60B3"/>
    <w:p w14:paraId="37366FFB" w14:textId="77777777" w:rsidR="00BB60B3" w:rsidRDefault="00BB60B3" w:rsidP="00BB60B3">
      <w:r>
        <w:t xml:space="preserve"> </w:t>
      </w:r>
    </w:p>
    <w:p w14:paraId="3E72D350" w14:textId="20A6C2E8" w:rsidR="00BB60B3" w:rsidRPr="00BB60B3" w:rsidRDefault="00BB60B3" w:rsidP="00BB60B3">
      <w:pPr>
        <w:numPr>
          <w:ilvl w:val="0"/>
          <w:numId w:val="9"/>
        </w:numPr>
        <w:spacing w:line="256" w:lineRule="auto"/>
        <w:rPr>
          <w:lang w:val="es-ES"/>
        </w:rPr>
      </w:pPr>
      <w:r>
        <w:rPr>
          <w:noProof/>
        </w:rPr>
        <w:drawing>
          <wp:anchor distT="0" distB="0" distL="118745" distR="118745" simplePos="0" relativeHeight="251657728" behindDoc="0" locked="0" layoutInCell="1" allowOverlap="1" wp14:anchorId="2E7C7A5F" wp14:editId="60EAFDB6">
            <wp:simplePos x="0" y="0"/>
            <wp:positionH relativeFrom="column">
              <wp:posOffset>180340</wp:posOffset>
            </wp:positionH>
            <wp:positionV relativeFrom="paragraph">
              <wp:posOffset>-371475</wp:posOffset>
            </wp:positionV>
            <wp:extent cx="1521460" cy="207010"/>
            <wp:effectExtent l="19050" t="19050" r="21590" b="21590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207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60B3">
        <w:rPr>
          <w:lang w:val="es-ES"/>
        </w:rPr>
        <w:t xml:space="preserve">Comprobamos que se ha instalado adecuadamente </w:t>
      </w:r>
    </w:p>
    <w:p w14:paraId="562189D0" w14:textId="77777777" w:rsidR="00BB60B3" w:rsidRPr="00BB60B3" w:rsidRDefault="00BB60B3" w:rsidP="00BB60B3">
      <w:pPr>
        <w:rPr>
          <w:lang w:val="es-ES"/>
        </w:rPr>
      </w:pPr>
    </w:p>
    <w:p w14:paraId="5FB0E406" w14:textId="77777777" w:rsidR="00BB60B3" w:rsidRPr="00BB60B3" w:rsidRDefault="00BB60B3" w:rsidP="00BB60B3">
      <w:pPr>
        <w:rPr>
          <w:lang w:val="es-ES"/>
        </w:rPr>
      </w:pPr>
    </w:p>
    <w:p w14:paraId="2028B6DD" w14:textId="77777777" w:rsidR="00BB60B3" w:rsidRPr="00BB60B3" w:rsidRDefault="00BB60B3" w:rsidP="00BB60B3">
      <w:pPr>
        <w:rPr>
          <w:lang w:val="es-ES"/>
        </w:rPr>
      </w:pPr>
    </w:p>
    <w:p w14:paraId="54FBF95A" w14:textId="77777777" w:rsidR="00BB60B3" w:rsidRPr="00BB60B3" w:rsidRDefault="00BB60B3" w:rsidP="00BB60B3">
      <w:pPr>
        <w:rPr>
          <w:lang w:val="es-ES"/>
        </w:rPr>
      </w:pPr>
    </w:p>
    <w:p w14:paraId="6199CCF5" w14:textId="77777777" w:rsidR="00BB60B3" w:rsidRPr="00BB60B3" w:rsidRDefault="00BB60B3" w:rsidP="00BB60B3">
      <w:pPr>
        <w:rPr>
          <w:lang w:val="es-ES"/>
        </w:rPr>
      </w:pPr>
    </w:p>
    <w:p w14:paraId="6458B5FB" w14:textId="77777777" w:rsidR="00BB60B3" w:rsidRPr="00BB60B3" w:rsidRDefault="00BB60B3" w:rsidP="00BB60B3">
      <w:pPr>
        <w:rPr>
          <w:lang w:val="es-ES"/>
        </w:rPr>
      </w:pPr>
    </w:p>
    <w:p w14:paraId="3A4A5C5D" w14:textId="6AC936E1" w:rsidR="00BB60B3" w:rsidRDefault="00BB60B3" w:rsidP="00BB60B3">
      <w:pPr>
        <w:numPr>
          <w:ilvl w:val="0"/>
          <w:numId w:val="9"/>
        </w:numPr>
        <w:spacing w:line="25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86F681F" wp14:editId="321412B3">
                <wp:simplePos x="0" y="0"/>
                <wp:positionH relativeFrom="column">
                  <wp:posOffset>1147445</wp:posOffset>
                </wp:positionH>
                <wp:positionV relativeFrom="paragraph">
                  <wp:posOffset>-413385</wp:posOffset>
                </wp:positionV>
                <wp:extent cx="1752600" cy="177800"/>
                <wp:effectExtent l="0" t="0" r="19050" b="127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68F06" id="Rectángulo 123" o:spid="_x0000_s1026" style="position:absolute;margin-left:90.35pt;margin-top:-32.55pt;width:138pt;height:1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" filled="f" strokecolor="red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4FA76C1" wp14:editId="471E1FDD">
                <wp:simplePos x="0" y="0"/>
                <wp:positionH relativeFrom="column">
                  <wp:posOffset>-52705</wp:posOffset>
                </wp:positionH>
                <wp:positionV relativeFrom="paragraph">
                  <wp:posOffset>-683260</wp:posOffset>
                </wp:positionV>
                <wp:extent cx="920750" cy="177800"/>
                <wp:effectExtent l="0" t="0" r="12700" b="127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8C438" id="Rectángulo 122" o:spid="_x0000_s1026" style="position:absolute;margin-left:-4.15pt;margin-top:-53.8pt;width:72.5pt;height:1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" filled="f" strokecolor="red" strokeweight="1.25pt"/>
            </w:pict>
          </mc:Fallback>
        </mc:AlternateContent>
      </w:r>
      <w:r>
        <w:rPr>
          <w:noProof/>
        </w:rPr>
        <w:drawing>
          <wp:anchor distT="0" distB="0" distL="118745" distR="118745" simplePos="0" relativeHeight="251663872" behindDoc="0" locked="0" layoutInCell="1" allowOverlap="1" wp14:anchorId="77AAAFF0" wp14:editId="69B93C05">
            <wp:simplePos x="0" y="0"/>
            <wp:positionH relativeFrom="column">
              <wp:posOffset>-88900</wp:posOffset>
            </wp:positionH>
            <wp:positionV relativeFrom="paragraph">
              <wp:posOffset>-844550</wp:posOffset>
            </wp:positionV>
            <wp:extent cx="5270500" cy="727075"/>
            <wp:effectExtent l="0" t="0" r="635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Lanzamos</w:t>
      </w:r>
      <w:proofErr w:type="spellEnd"/>
      <w:r>
        <w:t xml:space="preserve"> la </w:t>
      </w:r>
      <w:proofErr w:type="spellStart"/>
      <w:r>
        <w:t>interfaz</w:t>
      </w:r>
      <w:proofErr w:type="spellEnd"/>
      <w:r>
        <w:t xml:space="preserve"> de anaconda</w:t>
      </w:r>
    </w:p>
    <w:p w14:paraId="51C63121" w14:textId="4DA3E2BF" w:rsidR="00BB60B3" w:rsidRDefault="00BB60B3" w:rsidP="00BB60B3">
      <w:r>
        <w:rPr>
          <w:noProof/>
        </w:rPr>
        <w:drawing>
          <wp:inline distT="0" distB="0" distL="0" distR="0" wp14:anchorId="542EC3B8" wp14:editId="02408AC0">
            <wp:extent cx="4389120" cy="29400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48F" w14:textId="1263837A" w:rsidR="00BB60B3" w:rsidRDefault="00BB60B3" w:rsidP="00BB60B3">
      <w:r>
        <w:rPr>
          <w:noProof/>
        </w:rPr>
        <w:lastRenderedPageBreak/>
        <w:drawing>
          <wp:inline distT="0" distB="0" distL="0" distR="0" wp14:anchorId="21175F55" wp14:editId="01178FB1">
            <wp:extent cx="5274310" cy="2272030"/>
            <wp:effectExtent l="19050" t="19050" r="21590" b="1397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29EAF610" w14:textId="77777777" w:rsidR="00BB60B3" w:rsidRDefault="00BB60B3" w:rsidP="00BB60B3">
      <w:pPr>
        <w:numPr>
          <w:ilvl w:val="0"/>
          <w:numId w:val="9"/>
        </w:numPr>
        <w:spacing w:line="256" w:lineRule="auto"/>
      </w:pPr>
      <w:r>
        <w:t xml:space="preserve">Para </w:t>
      </w:r>
      <w:proofErr w:type="spellStart"/>
      <w:r>
        <w:t>ver</w:t>
      </w:r>
      <w:proofErr w:type="spellEnd"/>
      <w:r>
        <w:t xml:space="preserve"> info de anaconda</w:t>
      </w:r>
    </w:p>
    <w:p w14:paraId="35EE7B8F" w14:textId="77777777" w:rsidR="00BB60B3" w:rsidRDefault="00BB60B3" w:rsidP="00BB60B3"/>
    <w:p w14:paraId="1906FC30" w14:textId="15B20F2C" w:rsidR="00BB60B3" w:rsidRDefault="00BB60B3" w:rsidP="00BB60B3">
      <w:r>
        <w:rPr>
          <w:noProof/>
        </w:rPr>
        <w:drawing>
          <wp:inline distT="0" distB="0" distL="0" distR="0" wp14:anchorId="18B11287" wp14:editId="7FF025A8">
            <wp:extent cx="4007485" cy="23139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6BBE" w14:textId="77777777" w:rsidR="00BB60B3" w:rsidRPr="00BB60B3" w:rsidRDefault="00BB60B3" w:rsidP="00BB60B3">
      <w:pPr>
        <w:numPr>
          <w:ilvl w:val="0"/>
          <w:numId w:val="9"/>
        </w:numPr>
        <w:spacing w:line="256" w:lineRule="auto"/>
        <w:rPr>
          <w:lang w:val="es-ES"/>
        </w:rPr>
      </w:pPr>
      <w:r w:rsidRPr="00BB60B3">
        <w:rPr>
          <w:lang w:val="es-ES"/>
        </w:rPr>
        <w:t xml:space="preserve">Vemos como en el </w:t>
      </w:r>
      <w:proofErr w:type="spellStart"/>
      <w:r w:rsidRPr="00BB60B3">
        <w:rPr>
          <w:lang w:val="es-ES"/>
        </w:rPr>
        <w:t>prompt</w:t>
      </w:r>
      <w:proofErr w:type="spellEnd"/>
      <w:r w:rsidRPr="00BB60B3">
        <w:rPr>
          <w:lang w:val="es-ES"/>
        </w:rPr>
        <w:t xml:space="preserve"> pone base eso es </w:t>
      </w:r>
      <w:proofErr w:type="spellStart"/>
      <w:r w:rsidRPr="00BB60B3">
        <w:rPr>
          <w:lang w:val="es-ES"/>
        </w:rPr>
        <w:t>xq</w:t>
      </w:r>
      <w:proofErr w:type="spellEnd"/>
      <w:r w:rsidRPr="00BB60B3">
        <w:rPr>
          <w:lang w:val="es-ES"/>
        </w:rPr>
        <w:t xml:space="preserve"> es el </w:t>
      </w:r>
      <w:proofErr w:type="spellStart"/>
      <w:r w:rsidRPr="00BB60B3">
        <w:rPr>
          <w:lang w:val="es-ES"/>
        </w:rPr>
        <w:t>interprete</w:t>
      </w:r>
      <w:proofErr w:type="spellEnd"/>
      <w:r w:rsidRPr="00BB60B3">
        <w:rPr>
          <w:lang w:val="es-ES"/>
        </w:rPr>
        <w:t xml:space="preserve"> de anaconda para desactivarlo </w:t>
      </w:r>
    </w:p>
    <w:p w14:paraId="37033B9B" w14:textId="77777777" w:rsidR="00BB60B3" w:rsidRPr="00BB60B3" w:rsidRDefault="00BB60B3" w:rsidP="00BB60B3">
      <w:pPr>
        <w:rPr>
          <w:lang w:val="es-ES"/>
        </w:rPr>
      </w:pPr>
    </w:p>
    <w:p w14:paraId="12126C26" w14:textId="707F9F01" w:rsidR="00BB60B3" w:rsidRDefault="00BB60B3" w:rsidP="00BB60B3">
      <w:r>
        <w:rPr>
          <w:noProof/>
        </w:rPr>
        <w:drawing>
          <wp:inline distT="0" distB="0" distL="0" distR="0" wp14:anchorId="5C2085EE" wp14:editId="3AE1A340">
            <wp:extent cx="4707255" cy="38163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A22D" w14:textId="77777777" w:rsidR="00BB60B3" w:rsidRDefault="00BB60B3" w:rsidP="00BB60B3"/>
    <w:p w14:paraId="0A199748" w14:textId="77777777" w:rsidR="00BB60B3" w:rsidRDefault="00BB60B3" w:rsidP="00BB60B3">
      <w:pPr>
        <w:numPr>
          <w:ilvl w:val="0"/>
          <w:numId w:val="9"/>
        </w:numPr>
        <w:spacing w:line="256" w:lineRule="auto"/>
      </w:pPr>
      <w:r>
        <w:t xml:space="preserve">Para </w:t>
      </w:r>
      <w:proofErr w:type="spellStart"/>
      <w:r>
        <w:t>activarlo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activate</w:t>
      </w:r>
    </w:p>
    <w:p w14:paraId="12CD4D19" w14:textId="77777777" w:rsidR="00BB60B3" w:rsidRDefault="00BB60B3" w:rsidP="00BB60B3"/>
    <w:p w14:paraId="69136470" w14:textId="30F549E9" w:rsidR="00BB60B3" w:rsidRDefault="00BB60B3" w:rsidP="00BB60B3">
      <w:r>
        <w:rPr>
          <w:noProof/>
        </w:rPr>
        <w:drawing>
          <wp:inline distT="0" distB="0" distL="0" distR="0" wp14:anchorId="66BEE0D6" wp14:editId="7D409368">
            <wp:extent cx="4413250" cy="365760"/>
            <wp:effectExtent l="0" t="0" r="635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0AE9" w14:textId="77777777" w:rsidR="00BB60B3" w:rsidRDefault="00BB60B3" w:rsidP="00BB60B3"/>
    <w:p w14:paraId="4B0C478A" w14:textId="77777777" w:rsidR="00BB60B3" w:rsidRDefault="00BB60B3" w:rsidP="00BB60B3"/>
    <w:p w14:paraId="31214A22" w14:textId="77777777" w:rsidR="00BB60B3" w:rsidRDefault="00BB60B3" w:rsidP="00BB60B3"/>
    <w:p w14:paraId="6525BB63" w14:textId="77777777" w:rsidR="00BB60B3" w:rsidRDefault="00BB60B3" w:rsidP="00BB60B3">
      <w:r>
        <w:br w:type="page"/>
      </w:r>
    </w:p>
    <w:p w14:paraId="7392B847" w14:textId="77777777" w:rsidR="00BB60B3" w:rsidRDefault="00BB60B3" w:rsidP="00BB60B3">
      <w:pPr>
        <w:pStyle w:val="Ttulo2"/>
      </w:pPr>
      <w:bookmarkStart w:id="2" w:name="_Toc38301020"/>
      <w:r>
        <w:lastRenderedPageBreak/>
        <w:t>Data types</w:t>
      </w:r>
      <w:bookmarkEnd w:id="2"/>
    </w:p>
    <w:p w14:paraId="5EB46A89" w14:textId="77777777" w:rsidR="00BB60B3" w:rsidRDefault="00BB60B3" w:rsidP="00BB60B3"/>
    <w:p w14:paraId="4A67F597" w14:textId="439A4F76" w:rsidR="00BB60B3" w:rsidRDefault="00BB60B3" w:rsidP="00BB60B3">
      <w:r>
        <w:rPr>
          <w:noProof/>
        </w:rPr>
        <w:drawing>
          <wp:inline distT="0" distB="0" distL="0" distR="0" wp14:anchorId="43C468BA" wp14:editId="3163EFB9">
            <wp:extent cx="5274310" cy="2478405"/>
            <wp:effectExtent l="0" t="0" r="254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8A4F" w14:textId="77777777" w:rsidR="00BB60B3" w:rsidRPr="00BB60B3" w:rsidRDefault="00BB60B3" w:rsidP="00BB60B3">
      <w:pPr>
        <w:pStyle w:val="Ttulo3"/>
        <w:rPr>
          <w:lang w:val="es-ES"/>
        </w:rPr>
      </w:pPr>
      <w:bookmarkStart w:id="3" w:name="_Toc38301021"/>
      <w:r w:rsidRPr="00BB60B3">
        <w:rPr>
          <w:lang w:val="es-ES"/>
        </w:rPr>
        <w:t>Uso de variables</w:t>
      </w:r>
      <w:bookmarkEnd w:id="3"/>
    </w:p>
    <w:p w14:paraId="33D7B41E" w14:textId="77777777" w:rsidR="00BB60B3" w:rsidRPr="00BB60B3" w:rsidRDefault="00BB60B3" w:rsidP="00BB60B3">
      <w:pPr>
        <w:rPr>
          <w:lang w:val="es-ES"/>
        </w:rPr>
      </w:pPr>
    </w:p>
    <w:p w14:paraId="7525BE4F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Python usa tipado dinámico como JavaScript esto significa que no es necesario especificar el tipo de dato que contendrá dicha variable. </w:t>
      </w:r>
    </w:p>
    <w:p w14:paraId="4402CD9E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Por </w:t>
      </w:r>
      <w:proofErr w:type="gramStart"/>
      <w:r w:rsidRPr="00BB60B3">
        <w:rPr>
          <w:lang w:val="es-ES"/>
        </w:rPr>
        <w:t>ejemplo</w:t>
      </w:r>
      <w:proofErr w:type="gramEnd"/>
      <w:r w:rsidRPr="00BB60B3">
        <w:rPr>
          <w:lang w:val="es-ES"/>
        </w:rPr>
        <w:t xml:space="preserve"> Java tiene un tipado estático porque requiere que especifiquemos durante la declaración el tipo de dato que contendrá la variable.</w:t>
      </w:r>
    </w:p>
    <w:p w14:paraId="3A96F60C" w14:textId="77777777" w:rsidR="00BB60B3" w:rsidRDefault="00BB60B3" w:rsidP="00BB60B3">
      <w:pPr>
        <w:rPr>
          <w:i/>
          <w:iCs/>
        </w:rPr>
      </w:pPr>
      <w:proofErr w:type="spellStart"/>
      <w:proofErr w:type="gramStart"/>
      <w:r>
        <w:rPr>
          <w:i/>
          <w:iCs/>
          <w:highlight w:val="lightGray"/>
        </w:rPr>
        <w:t>Usado</w:t>
      </w:r>
      <w:proofErr w:type="spellEnd"/>
      <w:r>
        <w:rPr>
          <w:i/>
          <w:iCs/>
          <w:highlight w:val="lightGray"/>
        </w:rPr>
        <w:t xml:space="preserve"> :</w:t>
      </w:r>
      <w:proofErr w:type="gramEnd"/>
      <w:r>
        <w:rPr>
          <w:i/>
          <w:iCs/>
          <w:highlight w:val="lightGray"/>
        </w:rPr>
        <w:t xml:space="preserve"> str type()</w:t>
      </w:r>
      <w:r>
        <w:rPr>
          <w:i/>
          <w:iCs/>
        </w:rPr>
        <w:t xml:space="preserve"> </w:t>
      </w:r>
    </w:p>
    <w:p w14:paraId="4C6A076B" w14:textId="0B4982E8" w:rsidR="00BB60B3" w:rsidRDefault="00BB60B3" w:rsidP="00BB60B3">
      <w:r>
        <w:rPr>
          <w:noProof/>
        </w:rPr>
        <w:drawing>
          <wp:inline distT="0" distB="0" distL="0" distR="0" wp14:anchorId="60F2927E" wp14:editId="61F05842">
            <wp:extent cx="5263515" cy="1478915"/>
            <wp:effectExtent l="0" t="0" r="0" b="698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84A4" w14:textId="77777777" w:rsidR="00BB60B3" w:rsidRPr="00BB60B3" w:rsidRDefault="00BB60B3" w:rsidP="00BB60B3">
      <w:pPr>
        <w:pStyle w:val="Ttulo3"/>
        <w:rPr>
          <w:lang w:val="es-ES"/>
        </w:rPr>
      </w:pPr>
      <w:bookmarkStart w:id="4" w:name="_Toc38301022"/>
      <w:r w:rsidRPr="00BB60B3">
        <w:rPr>
          <w:lang w:val="es-ES"/>
        </w:rPr>
        <w:t xml:space="preserve">Método </w:t>
      </w:r>
      <w:proofErr w:type="spellStart"/>
      <w:r w:rsidRPr="00BB60B3">
        <w:rPr>
          <w:lang w:val="es-ES"/>
        </w:rPr>
        <w:t>Print</w:t>
      </w:r>
      <w:proofErr w:type="spellEnd"/>
      <w:r w:rsidRPr="00BB60B3">
        <w:rPr>
          <w:lang w:val="es-ES"/>
        </w:rPr>
        <w:t xml:space="preserve"> ()</w:t>
      </w:r>
      <w:bookmarkEnd w:id="4"/>
    </w:p>
    <w:p w14:paraId="410C4937" w14:textId="77777777" w:rsidR="00BB60B3" w:rsidRPr="00BB60B3" w:rsidRDefault="00BB60B3" w:rsidP="00BB60B3">
      <w:pPr>
        <w:ind w:left="420" w:hanging="420"/>
        <w:rPr>
          <w:lang w:val="es-ES"/>
        </w:rPr>
      </w:pPr>
      <w:r w:rsidRPr="00BB60B3">
        <w:rPr>
          <w:lang w:val="es-ES"/>
        </w:rPr>
        <w:t xml:space="preserve">Para imprimir contenido usamos el método </w:t>
      </w:r>
      <w:proofErr w:type="spellStart"/>
      <w:proofErr w:type="gramStart"/>
      <w:r w:rsidRPr="00BB60B3">
        <w:rPr>
          <w:lang w:val="es-ES"/>
        </w:rPr>
        <w:t>print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 xml:space="preserve">), éste acepta un atributo para indicar que no haga salto de página </w:t>
      </w:r>
      <w:proofErr w:type="spellStart"/>
      <w:r w:rsidRPr="00BB60B3">
        <w:rPr>
          <w:lang w:val="es-ES"/>
        </w:rPr>
        <w:t>end</w:t>
      </w:r>
      <w:proofErr w:type="spellEnd"/>
      <w:r w:rsidRPr="00BB60B3">
        <w:rPr>
          <w:lang w:val="es-ES"/>
        </w:rPr>
        <w:t>=’’.</w:t>
      </w:r>
    </w:p>
    <w:p w14:paraId="0F61A152" w14:textId="6FC3B4AD" w:rsidR="00BB60B3" w:rsidRDefault="00BB60B3" w:rsidP="00BB60B3">
      <w:pPr>
        <w:ind w:left="420" w:hanging="420"/>
      </w:pPr>
      <w:r>
        <w:rPr>
          <w:noProof/>
        </w:rPr>
        <w:drawing>
          <wp:inline distT="0" distB="0" distL="0" distR="0" wp14:anchorId="54EACD54" wp14:editId="5C76C3D3">
            <wp:extent cx="3912235" cy="715645"/>
            <wp:effectExtent l="0" t="0" r="0" b="825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6E34" w14:textId="77777777" w:rsidR="00BB60B3" w:rsidRDefault="00BB60B3" w:rsidP="00BB60B3"/>
    <w:p w14:paraId="6D6E8932" w14:textId="77777777" w:rsidR="00BB60B3" w:rsidRPr="00BB60B3" w:rsidRDefault="00BB60B3" w:rsidP="00BB60B3">
      <w:pPr>
        <w:pStyle w:val="Ttulo3"/>
        <w:rPr>
          <w:lang w:val="es-ES"/>
        </w:rPr>
      </w:pPr>
      <w:bookmarkStart w:id="5" w:name="_Toc38301023"/>
      <w:proofErr w:type="spellStart"/>
      <w:r w:rsidRPr="00BB60B3">
        <w:rPr>
          <w:lang w:val="es-ES"/>
        </w:rPr>
        <w:lastRenderedPageBreak/>
        <w:t>Strings</w:t>
      </w:r>
      <w:bookmarkEnd w:id="5"/>
      <w:proofErr w:type="spellEnd"/>
      <w:r w:rsidRPr="00BB60B3">
        <w:rPr>
          <w:lang w:val="es-ES"/>
        </w:rPr>
        <w:t xml:space="preserve"> </w:t>
      </w:r>
    </w:p>
    <w:p w14:paraId="449227DE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Funcionan como arrays así que usando el índice podemos extraer letras del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>.</w:t>
      </w:r>
    </w:p>
    <w:p w14:paraId="36104E49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Está habilitado el reverse </w:t>
      </w:r>
      <w:proofErr w:type="spellStart"/>
      <w:proofErr w:type="gramStart"/>
      <w:r w:rsidRPr="00BB60B3">
        <w:rPr>
          <w:lang w:val="es-ES"/>
        </w:rPr>
        <w:t>index</w:t>
      </w:r>
      <w:proofErr w:type="spellEnd"/>
      <w:r w:rsidRPr="00BB60B3">
        <w:rPr>
          <w:lang w:val="es-ES"/>
        </w:rPr>
        <w:t>(</w:t>
      </w:r>
      <w:proofErr w:type="spellStart"/>
      <w:proofErr w:type="gramEnd"/>
      <w:r w:rsidRPr="00BB60B3">
        <w:rPr>
          <w:lang w:val="es-ES"/>
        </w:rPr>
        <w:t>indice</w:t>
      </w:r>
      <w:proofErr w:type="spellEnd"/>
      <w:r w:rsidRPr="00BB60B3">
        <w:rPr>
          <w:lang w:val="es-ES"/>
        </w:rPr>
        <w:t xml:space="preserve"> reverso) así sin conocer la longitud del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 xml:space="preserve"> podemos extraer el último carácter.</w:t>
      </w:r>
    </w:p>
    <w:p w14:paraId="2A9809CF" w14:textId="77777777" w:rsidR="00BB60B3" w:rsidRPr="00BB60B3" w:rsidRDefault="00BB60B3" w:rsidP="00BB60B3">
      <w:pPr>
        <w:rPr>
          <w:lang w:val="es-ES"/>
        </w:rPr>
      </w:pPr>
    </w:p>
    <w:p w14:paraId="25BD0206" w14:textId="6CA34854" w:rsidR="00BB60B3" w:rsidRDefault="00BB60B3" w:rsidP="00BB60B3">
      <w:r>
        <w:rPr>
          <w:noProof/>
        </w:rPr>
        <w:drawing>
          <wp:inline distT="0" distB="0" distL="0" distR="0" wp14:anchorId="4ED3FC63" wp14:editId="53436C6A">
            <wp:extent cx="5263515" cy="225044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6004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Tamaño de un </w:t>
      </w:r>
      <w:proofErr w:type="spellStart"/>
      <w:r w:rsidRPr="00BB60B3">
        <w:rPr>
          <w:lang w:val="es-ES"/>
        </w:rPr>
        <w:t>str</w:t>
      </w:r>
      <w:proofErr w:type="spellEnd"/>
      <w:r w:rsidRPr="00BB60B3">
        <w:rPr>
          <w:lang w:val="es-ES"/>
        </w:rPr>
        <w:t xml:space="preserve"> usamos la función </w:t>
      </w:r>
      <w:proofErr w:type="spellStart"/>
      <w:proofErr w:type="gramStart"/>
      <w:r w:rsidRPr="00BB60B3">
        <w:rPr>
          <w:lang w:val="es-ES"/>
        </w:rPr>
        <w:t>len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>)</w:t>
      </w:r>
    </w:p>
    <w:p w14:paraId="1F87705E" w14:textId="77777777" w:rsidR="00BB60B3" w:rsidRDefault="00BB60B3" w:rsidP="00BB60B3">
      <w:pPr>
        <w:pStyle w:val="Ttulo4"/>
      </w:pPr>
      <w:bookmarkStart w:id="6" w:name="_Toc38301024"/>
      <w:proofErr w:type="spellStart"/>
      <w:r>
        <w:t>Propiedades</w:t>
      </w:r>
      <w:proofErr w:type="spellEnd"/>
      <w:r>
        <w:t xml:space="preserve"> de los strings</w:t>
      </w:r>
      <w:bookmarkEnd w:id="6"/>
    </w:p>
    <w:p w14:paraId="29EE83BE" w14:textId="77777777" w:rsidR="00BB60B3" w:rsidRPr="00BB60B3" w:rsidRDefault="00BB60B3" w:rsidP="00BB60B3">
      <w:pPr>
        <w:numPr>
          <w:ilvl w:val="0"/>
          <w:numId w:val="10"/>
        </w:numPr>
        <w:spacing w:line="256" w:lineRule="auto"/>
        <w:rPr>
          <w:lang w:val="es-ES"/>
        </w:rPr>
      </w:pPr>
      <w:r w:rsidRPr="00BB60B3">
        <w:rPr>
          <w:lang w:val="es-ES"/>
        </w:rPr>
        <w:t xml:space="preserve">Son inmutables, no podemos modificar un </w:t>
      </w:r>
      <w:proofErr w:type="spellStart"/>
      <w:r w:rsidRPr="00BB60B3">
        <w:rPr>
          <w:lang w:val="es-ES"/>
        </w:rPr>
        <w:t>string</w:t>
      </w:r>
      <w:proofErr w:type="spellEnd"/>
    </w:p>
    <w:p w14:paraId="3E40CF57" w14:textId="53DAF287" w:rsidR="00BB60B3" w:rsidRDefault="00BB60B3" w:rsidP="00BB60B3">
      <w:r>
        <w:rPr>
          <w:noProof/>
        </w:rPr>
        <w:drawing>
          <wp:inline distT="0" distB="0" distL="0" distR="0" wp14:anchorId="358638E2" wp14:editId="5CA2F486">
            <wp:extent cx="5263515" cy="158242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02BD" w14:textId="77777777" w:rsidR="00BB60B3" w:rsidRDefault="00BB60B3" w:rsidP="00BB60B3">
      <w:pPr>
        <w:numPr>
          <w:ilvl w:val="0"/>
          <w:numId w:val="10"/>
        </w:numPr>
        <w:spacing w:line="256" w:lineRule="auto"/>
      </w:pPr>
      <w:proofErr w:type="spellStart"/>
      <w:r>
        <w:t>Concatenables</w:t>
      </w:r>
      <w:proofErr w:type="spellEnd"/>
    </w:p>
    <w:p w14:paraId="72F8E719" w14:textId="77777777" w:rsidR="00BB60B3" w:rsidRDefault="00BB60B3" w:rsidP="00BB60B3"/>
    <w:p w14:paraId="51C68D23" w14:textId="08035F16" w:rsidR="00BB60B3" w:rsidRDefault="00BB60B3" w:rsidP="00BB60B3">
      <w:r>
        <w:rPr>
          <w:noProof/>
        </w:rPr>
        <w:drawing>
          <wp:inline distT="0" distB="0" distL="0" distR="0" wp14:anchorId="7941048C" wp14:editId="728BA699">
            <wp:extent cx="2440940" cy="181292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56A6" w14:textId="77777777" w:rsidR="00BB60B3" w:rsidRDefault="00BB60B3" w:rsidP="00BB60B3"/>
    <w:p w14:paraId="1F05FD77" w14:textId="77777777" w:rsidR="00BB60B3" w:rsidRDefault="00BB60B3" w:rsidP="00BB60B3">
      <w:pPr>
        <w:numPr>
          <w:ilvl w:val="0"/>
          <w:numId w:val="10"/>
        </w:numPr>
        <w:spacing w:line="256" w:lineRule="auto"/>
      </w:pPr>
      <w:proofErr w:type="spellStart"/>
      <w:r>
        <w:t>Multiplicables</w:t>
      </w:r>
      <w:proofErr w:type="spellEnd"/>
    </w:p>
    <w:p w14:paraId="43D98BEE" w14:textId="77777777" w:rsidR="00BB60B3" w:rsidRDefault="00BB60B3" w:rsidP="00BB60B3"/>
    <w:p w14:paraId="0BDA112A" w14:textId="1A355E73" w:rsidR="00BB60B3" w:rsidRDefault="00BB60B3" w:rsidP="00BB60B3">
      <w:r>
        <w:rPr>
          <w:noProof/>
        </w:rPr>
        <w:drawing>
          <wp:inline distT="0" distB="0" distL="0" distR="0" wp14:anchorId="4E5875E1" wp14:editId="72832753">
            <wp:extent cx="1542415" cy="1144905"/>
            <wp:effectExtent l="0" t="0" r="63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3AB8" w14:textId="77777777" w:rsidR="00BB60B3" w:rsidRDefault="00BB60B3" w:rsidP="00BB60B3">
      <w:pPr>
        <w:pStyle w:val="Ttulo4"/>
      </w:pPr>
      <w:bookmarkStart w:id="7" w:name="_Toc38301025"/>
      <w:proofErr w:type="spellStart"/>
      <w:r>
        <w:t>Métodos</w:t>
      </w:r>
      <w:proofErr w:type="spellEnd"/>
      <w:r>
        <w:t xml:space="preserve"> de los strings</w:t>
      </w:r>
      <w:bookmarkEnd w:id="7"/>
    </w:p>
    <w:p w14:paraId="40C6831B" w14:textId="77777777" w:rsidR="00BB60B3" w:rsidRDefault="00BB60B3" w:rsidP="00BB60B3"/>
    <w:p w14:paraId="1AA0699E" w14:textId="77777777" w:rsidR="00BB60B3" w:rsidRDefault="00BB60B3" w:rsidP="00BB60B3">
      <w:pPr>
        <w:pStyle w:val="Ttulo5"/>
        <w:ind w:leftChars="0"/>
        <w:rPr>
          <w:lang w:val="en-GB"/>
        </w:rPr>
      </w:pPr>
      <w:r>
        <w:rPr>
          <w:lang w:val="en-GB"/>
        </w:rPr>
        <w:t>Slicing [</w:t>
      </w:r>
      <w:proofErr w:type="spellStart"/>
      <w:proofErr w:type="gramStart"/>
      <w:r>
        <w:rPr>
          <w:lang w:val="en-GB"/>
        </w:rPr>
        <w:t>start:stop</w:t>
      </w:r>
      <w:proofErr w:type="gramEnd"/>
      <w:r>
        <w:rPr>
          <w:lang w:val="en-GB"/>
        </w:rPr>
        <w:t>:step</w:t>
      </w:r>
      <w:proofErr w:type="spellEnd"/>
      <w:r>
        <w:rPr>
          <w:lang w:val="en-GB"/>
        </w:rPr>
        <w:t xml:space="preserve">] </w:t>
      </w:r>
      <w:proofErr w:type="spellStart"/>
      <w:r>
        <w:rPr>
          <w:lang w:val="en-GB"/>
        </w:rPr>
        <w:t>obtener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subString</w:t>
      </w:r>
      <w:proofErr w:type="spellEnd"/>
    </w:p>
    <w:p w14:paraId="17009ED4" w14:textId="77777777" w:rsidR="00BB60B3" w:rsidRDefault="00BB60B3" w:rsidP="00BB60B3">
      <w:pPr>
        <w:ind w:firstLine="420"/>
        <w:rPr>
          <w:lang w:val="en-GB"/>
        </w:rPr>
      </w:pPr>
    </w:p>
    <w:p w14:paraId="0DD9E8FC" w14:textId="77777777" w:rsidR="00BB60B3" w:rsidRPr="00BB60B3" w:rsidRDefault="00BB60B3" w:rsidP="00BB60B3">
      <w:pPr>
        <w:ind w:firstLine="420"/>
      </w:pPr>
      <w:r>
        <w:t xml:space="preserve">- stop no </w:t>
      </w:r>
      <w:proofErr w:type="spellStart"/>
      <w:r>
        <w:t>incluimos</w:t>
      </w:r>
      <w:proofErr w:type="spellEnd"/>
      <w:r>
        <w:t xml:space="preserve"> ese </w:t>
      </w:r>
      <w:proofErr w:type="spellStart"/>
      <w:r>
        <w:t>índice</w:t>
      </w:r>
      <w:proofErr w:type="spellEnd"/>
    </w:p>
    <w:p w14:paraId="7BCBC756" w14:textId="77777777" w:rsidR="00BB60B3" w:rsidRDefault="00BB60B3" w:rsidP="00BB60B3">
      <w:pPr>
        <w:ind w:firstLine="420"/>
      </w:pPr>
      <w:r>
        <w:t xml:space="preserve">- step </w:t>
      </w:r>
      <w:proofErr w:type="spellStart"/>
      <w:r>
        <w:t>tamaño</w:t>
      </w:r>
      <w:proofErr w:type="spellEnd"/>
      <w:r>
        <w:t xml:space="preserve"> del </w:t>
      </w:r>
      <w:proofErr w:type="spellStart"/>
      <w:r>
        <w:t>subString</w:t>
      </w:r>
      <w:proofErr w:type="spellEnd"/>
      <w:r>
        <w:t xml:space="preserve"> a </w:t>
      </w:r>
      <w:proofErr w:type="spellStart"/>
      <w:r>
        <w:t>generar</w:t>
      </w:r>
      <w:proofErr w:type="spellEnd"/>
      <w:r>
        <w:t xml:space="preserve"> </w:t>
      </w:r>
    </w:p>
    <w:p w14:paraId="53AB2C7F" w14:textId="77777777" w:rsidR="00BB60B3" w:rsidRDefault="00BB60B3" w:rsidP="00BB60B3"/>
    <w:p w14:paraId="68D6E085" w14:textId="0BBF73B9" w:rsidR="00BB60B3" w:rsidRDefault="00BB60B3" w:rsidP="00BB60B3"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A2C849E" wp14:editId="2C88A326">
                <wp:simplePos x="0" y="0"/>
                <wp:positionH relativeFrom="column">
                  <wp:posOffset>102870</wp:posOffset>
                </wp:positionH>
                <wp:positionV relativeFrom="paragraph">
                  <wp:posOffset>2637155</wp:posOffset>
                </wp:positionV>
                <wp:extent cx="3733800" cy="483235"/>
                <wp:effectExtent l="0" t="0" r="19050" b="1206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483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BD6050" id="Rectángulo 120" o:spid="_x0000_s1026" style="position:absolute;margin-left:8.1pt;margin-top:207.65pt;width:294pt;height:38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AF1EDE" wp14:editId="10E7B65C">
            <wp:extent cx="5274310" cy="3237865"/>
            <wp:effectExtent l="0" t="0" r="2540" b="6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4D19" w14:textId="77777777" w:rsidR="00BB60B3" w:rsidRDefault="00BB60B3" w:rsidP="00BB60B3"/>
    <w:p w14:paraId="6D4A7871" w14:textId="77777777" w:rsidR="00BB60B3" w:rsidRDefault="00BB60B3" w:rsidP="00BB60B3"/>
    <w:p w14:paraId="5CFB8860" w14:textId="77777777" w:rsidR="00BB60B3" w:rsidRDefault="00BB60B3" w:rsidP="00BB60B3"/>
    <w:p w14:paraId="38ABB87F" w14:textId="77777777" w:rsidR="00BB60B3" w:rsidRDefault="00BB60B3" w:rsidP="00BB60B3"/>
    <w:p w14:paraId="2ED1B003" w14:textId="77777777" w:rsidR="00BB60B3" w:rsidRDefault="00BB60B3" w:rsidP="00BB60B3"/>
    <w:p w14:paraId="3D5A2EB1" w14:textId="77777777" w:rsidR="00BB60B3" w:rsidRDefault="00BB60B3" w:rsidP="00BB60B3">
      <w:pPr>
        <w:pStyle w:val="Ttulo5"/>
        <w:ind w:leftChars="0"/>
      </w:pPr>
      <w:proofErr w:type="gramStart"/>
      <w:r>
        <w:lastRenderedPageBreak/>
        <w:t>.upper</w:t>
      </w:r>
      <w:proofErr w:type="gramEnd"/>
      <w:r>
        <w:t>() .lower() .split()</w:t>
      </w:r>
    </w:p>
    <w:p w14:paraId="47BE20B4" w14:textId="77777777" w:rsidR="00BB60B3" w:rsidRDefault="00BB60B3" w:rsidP="00BB60B3"/>
    <w:p w14:paraId="63F98283" w14:textId="0779ED1C" w:rsidR="00BB60B3" w:rsidRDefault="00BB60B3" w:rsidP="00BB60B3">
      <w:r>
        <w:rPr>
          <w:noProof/>
        </w:rPr>
        <w:drawing>
          <wp:inline distT="0" distB="0" distL="0" distR="0" wp14:anchorId="033FF43B" wp14:editId="244B9AD3">
            <wp:extent cx="3037205" cy="177292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D5B8" w14:textId="77777777" w:rsidR="00BB60B3" w:rsidRDefault="00BB60B3" w:rsidP="00BB60B3">
      <w:pPr>
        <w:pStyle w:val="Ttulo5"/>
        <w:ind w:leftChars="0"/>
      </w:pPr>
      <w:proofErr w:type="gramStart"/>
      <w:r>
        <w:t>.format</w:t>
      </w:r>
      <w:proofErr w:type="gramEnd"/>
      <w:r>
        <w:t xml:space="preserve">() </w:t>
      </w:r>
    </w:p>
    <w:p w14:paraId="7EE3F6E4" w14:textId="007B3383" w:rsidR="00BB60B3" w:rsidRDefault="00BB60B3" w:rsidP="00BB60B3">
      <w:r>
        <w:rPr>
          <w:noProof/>
        </w:rPr>
        <w:drawing>
          <wp:inline distT="0" distB="0" distL="0" distR="0" wp14:anchorId="47893D25" wp14:editId="037F5B5C">
            <wp:extent cx="5263515" cy="1765300"/>
            <wp:effectExtent l="0" t="0" r="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7D32" w14:textId="77777777" w:rsidR="00BB60B3" w:rsidRDefault="00BB60B3" w:rsidP="00BB60B3">
      <w:pPr>
        <w:pStyle w:val="Ttulo6"/>
        <w:ind w:leftChars="0"/>
        <w:rPr>
          <w:lang w:val="en-GB"/>
        </w:rPr>
      </w:pPr>
      <w:r>
        <w:rPr>
          <w:lang w:val="en-GB"/>
        </w:rPr>
        <w:t>2.1 Float formatting {</w:t>
      </w:r>
      <w:proofErr w:type="spellStart"/>
      <w:proofErr w:type="gramStart"/>
      <w:r>
        <w:rPr>
          <w:lang w:val="en-GB"/>
        </w:rPr>
        <w:t>value:width</w:t>
      </w:r>
      <w:proofErr w:type="gramEnd"/>
      <w:r>
        <w:rPr>
          <w:lang w:val="en-GB"/>
        </w:rPr>
        <w:t>.precision</w:t>
      </w:r>
      <w:proofErr w:type="spellEnd"/>
      <w:r>
        <w:rPr>
          <w:lang w:val="en-GB"/>
        </w:rPr>
        <w:t xml:space="preserve"> f}</w:t>
      </w:r>
    </w:p>
    <w:p w14:paraId="71669E15" w14:textId="77777777" w:rsidR="00BB60B3" w:rsidRDefault="00BB60B3" w:rsidP="00BB60B3">
      <w:pPr>
        <w:ind w:left="420" w:firstLine="420"/>
        <w:rPr>
          <w:lang w:val="es-ES"/>
        </w:rPr>
      </w:pPr>
      <w:proofErr w:type="spellStart"/>
      <w:r w:rsidRPr="00BB60B3">
        <w:rPr>
          <w:lang w:val="es-ES"/>
        </w:rPr>
        <w:t>Value</w:t>
      </w:r>
      <w:proofErr w:type="spellEnd"/>
      <w:r w:rsidRPr="00BB60B3">
        <w:rPr>
          <w:lang w:val="es-ES"/>
        </w:rPr>
        <w:tab/>
        <w:t>=&gt; ponemos el valor del número</w:t>
      </w:r>
    </w:p>
    <w:p w14:paraId="08CB914E" w14:textId="77777777" w:rsidR="00BB60B3" w:rsidRPr="00BB60B3" w:rsidRDefault="00BB60B3" w:rsidP="00BB60B3">
      <w:pPr>
        <w:ind w:left="420" w:firstLine="420"/>
        <w:rPr>
          <w:lang w:val="es-ES"/>
        </w:rPr>
      </w:pPr>
      <w:proofErr w:type="spellStart"/>
      <w:r w:rsidRPr="00BB60B3">
        <w:rPr>
          <w:lang w:val="es-ES"/>
        </w:rPr>
        <w:t>Width</w:t>
      </w:r>
      <w:proofErr w:type="spellEnd"/>
      <w:r w:rsidRPr="00BB60B3">
        <w:rPr>
          <w:lang w:val="es-ES"/>
        </w:rPr>
        <w:tab/>
        <w:t xml:space="preserve">=&gt; tamaño que ocupará el número hecho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 xml:space="preserve"> (</w:t>
      </w:r>
      <w:proofErr w:type="spellStart"/>
      <w:r w:rsidRPr="00BB60B3">
        <w:rPr>
          <w:lang w:val="es-ES"/>
        </w:rPr>
        <w:t>nº</w:t>
      </w:r>
      <w:proofErr w:type="spellEnd"/>
      <w:r w:rsidRPr="00BB60B3">
        <w:rPr>
          <w:lang w:val="es-ES"/>
        </w:rPr>
        <w:t xml:space="preserve"> de caracteres)</w:t>
      </w:r>
    </w:p>
    <w:p w14:paraId="0492129D" w14:textId="77777777" w:rsidR="00BB60B3" w:rsidRPr="00BB60B3" w:rsidRDefault="00BB60B3" w:rsidP="00BB60B3">
      <w:pPr>
        <w:ind w:left="420" w:firstLine="420"/>
        <w:rPr>
          <w:lang w:val="es-ES"/>
        </w:rPr>
      </w:pPr>
      <w:proofErr w:type="spellStart"/>
      <w:r w:rsidRPr="00BB60B3">
        <w:rPr>
          <w:lang w:val="es-ES"/>
        </w:rPr>
        <w:t>Precision</w:t>
      </w:r>
      <w:proofErr w:type="spellEnd"/>
      <w:r w:rsidRPr="00BB60B3">
        <w:rPr>
          <w:lang w:val="es-ES"/>
        </w:rPr>
        <w:tab/>
        <w:t>=&gt; número de decimales que tendrá</w:t>
      </w:r>
    </w:p>
    <w:p w14:paraId="72E0CA21" w14:textId="599AFEC4" w:rsidR="00BB60B3" w:rsidRDefault="00BB60B3" w:rsidP="00BB60B3">
      <w:r>
        <w:rPr>
          <w:noProof/>
        </w:rPr>
        <w:drawing>
          <wp:inline distT="0" distB="0" distL="0" distR="0" wp14:anchorId="76FB99BE" wp14:editId="47E08F92">
            <wp:extent cx="5263515" cy="104965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D90" w14:textId="77777777" w:rsidR="00BB60B3" w:rsidRDefault="00BB60B3" w:rsidP="00BB60B3">
      <w:pPr>
        <w:pStyle w:val="Ttulo5"/>
        <w:ind w:leftChars="0"/>
        <w:rPr>
          <w:lang w:val="en-GB"/>
        </w:rPr>
      </w:pPr>
      <w:r>
        <w:rPr>
          <w:lang w:val="en-GB"/>
        </w:rPr>
        <w:t xml:space="preserve">f-string = </w:t>
      </w:r>
      <w:proofErr w:type="spellStart"/>
      <w:r>
        <w:rPr>
          <w:lang w:val="en-GB"/>
        </w:rPr>
        <w:t>formated</w:t>
      </w:r>
      <w:proofErr w:type="spellEnd"/>
      <w:r>
        <w:rPr>
          <w:lang w:val="en-GB"/>
        </w:rPr>
        <w:t xml:space="preserve"> string literal</w:t>
      </w:r>
    </w:p>
    <w:p w14:paraId="74C1949A" w14:textId="2B78AD95" w:rsidR="00BB60B3" w:rsidRDefault="00BB60B3" w:rsidP="00BB60B3">
      <w:pPr>
        <w:rPr>
          <w:lang w:val="es-ES"/>
        </w:rPr>
      </w:pPr>
      <w:r>
        <w:rPr>
          <w:noProof/>
        </w:rPr>
        <w:drawing>
          <wp:inline distT="0" distB="0" distL="0" distR="0" wp14:anchorId="2D46150C" wp14:editId="0CF0A1E5">
            <wp:extent cx="5263515" cy="437515"/>
            <wp:effectExtent l="0" t="0" r="0" b="63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C93D" w14:textId="6E19B085" w:rsidR="00BB60B3" w:rsidRDefault="00BB60B3" w:rsidP="00BB60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E89A1C" wp14:editId="067F771B">
                <wp:simplePos x="0" y="0"/>
                <wp:positionH relativeFrom="column">
                  <wp:posOffset>2120900</wp:posOffset>
                </wp:positionH>
                <wp:positionV relativeFrom="paragraph">
                  <wp:posOffset>1072515</wp:posOffset>
                </wp:positionV>
                <wp:extent cx="444500" cy="228600"/>
                <wp:effectExtent l="38100" t="38100" r="31750" b="19050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0" cy="2286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1801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9" o:spid="_x0000_s1026" type="#_x0000_t32" style="position:absolute;margin-left:167pt;margin-top:84.45pt;width:35pt;height:18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" strokecolor="red" strokeweight="1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E6CEF8D" wp14:editId="63090107">
                <wp:simplePos x="0" y="0"/>
                <wp:positionH relativeFrom="column">
                  <wp:posOffset>2633980</wp:posOffset>
                </wp:positionH>
                <wp:positionV relativeFrom="paragraph">
                  <wp:posOffset>1127125</wp:posOffset>
                </wp:positionV>
                <wp:extent cx="2043430" cy="617855"/>
                <wp:effectExtent l="0" t="0" r="13970" b="107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617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2F672" w14:textId="77777777" w:rsidR="00BB60B3" w:rsidRPr="00BB60B3" w:rsidRDefault="00BB60B3" w:rsidP="00BB60B3">
                            <w:pPr>
                              <w:rPr>
                                <w:sz w:val="15"/>
                                <w:szCs w:val="15"/>
                                <w:lang w:val="es-ES"/>
                              </w:rPr>
                            </w:pPr>
                            <w:r w:rsidRPr="00BB60B3">
                              <w:rPr>
                                <w:sz w:val="15"/>
                                <w:szCs w:val="15"/>
                                <w:lang w:val="es-ES"/>
                              </w:rPr>
                              <w:t xml:space="preserve">En este caso hace referencia al número total de dígitos que tendrá el número, no como </w:t>
                            </w:r>
                            <w:proofErr w:type="gramStart"/>
                            <w:r w:rsidRPr="00BB60B3">
                              <w:rPr>
                                <w:sz w:val="15"/>
                                <w:szCs w:val="15"/>
                                <w:lang w:val="es-ES"/>
                              </w:rPr>
                              <w:t>en .</w:t>
                            </w:r>
                            <w:proofErr w:type="spellStart"/>
                            <w:r w:rsidRPr="00BB60B3">
                              <w:rPr>
                                <w:sz w:val="15"/>
                                <w:szCs w:val="15"/>
                                <w:lang w:val="es-ES"/>
                              </w:rPr>
                              <w:t>format</w:t>
                            </w:r>
                            <w:proofErr w:type="spellEnd"/>
                            <w:proofErr w:type="gramEnd"/>
                            <w:r w:rsidRPr="00BB60B3">
                              <w:rPr>
                                <w:sz w:val="15"/>
                                <w:szCs w:val="15"/>
                                <w:lang w:val="es-ES"/>
                              </w:rPr>
                              <w:t>() que hace referencia al número de dígitos decimales</w:t>
                            </w:r>
                          </w:p>
                          <w:p w14:paraId="0B555BF1" w14:textId="77777777" w:rsidR="00BB60B3" w:rsidRPr="00BB60B3" w:rsidRDefault="00BB60B3" w:rsidP="00BB60B3">
                            <w:pPr>
                              <w:rPr>
                                <w:sz w:val="15"/>
                                <w:szCs w:val="15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CEF8D" id="_x0000_t202" coordsize="21600,21600" o:spt="202" path="m,l,21600r21600,l21600,xe">
                <v:stroke joinstyle="miter"/>
                <v:path gradientshapeok="t" o:connecttype="rect"/>
              </v:shapetype>
              <v:shape id="Cuadro de texto 118" o:spid="_x0000_s1029" type="#_x0000_t202" style="position:absolute;margin-left:207.4pt;margin-top:88.75pt;width:160.9pt;height:48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" fillcolor="white [3201]" strokecolor="red" strokeweight="1.5pt">
                <v:textbox>
                  <w:txbxContent>
                    <w:p w14:paraId="4F22F672" w14:textId="77777777" w:rsidR="00BB60B3" w:rsidRPr="00BB60B3" w:rsidRDefault="00BB60B3" w:rsidP="00BB60B3">
                      <w:pPr>
                        <w:rPr>
                          <w:sz w:val="15"/>
                          <w:szCs w:val="15"/>
                          <w:lang w:val="es-ES"/>
                        </w:rPr>
                      </w:pPr>
                      <w:r w:rsidRPr="00BB60B3">
                        <w:rPr>
                          <w:sz w:val="15"/>
                          <w:szCs w:val="15"/>
                          <w:lang w:val="es-ES"/>
                        </w:rPr>
                        <w:t xml:space="preserve">En este caso hace referencia al número total de dígitos que tendrá el número, no como </w:t>
                      </w:r>
                      <w:proofErr w:type="gramStart"/>
                      <w:r w:rsidRPr="00BB60B3">
                        <w:rPr>
                          <w:sz w:val="15"/>
                          <w:szCs w:val="15"/>
                          <w:lang w:val="es-ES"/>
                        </w:rPr>
                        <w:t>en .</w:t>
                      </w:r>
                      <w:proofErr w:type="spellStart"/>
                      <w:r w:rsidRPr="00BB60B3">
                        <w:rPr>
                          <w:sz w:val="15"/>
                          <w:szCs w:val="15"/>
                          <w:lang w:val="es-ES"/>
                        </w:rPr>
                        <w:t>format</w:t>
                      </w:r>
                      <w:proofErr w:type="spellEnd"/>
                      <w:proofErr w:type="gramEnd"/>
                      <w:r w:rsidRPr="00BB60B3">
                        <w:rPr>
                          <w:sz w:val="15"/>
                          <w:szCs w:val="15"/>
                          <w:lang w:val="es-ES"/>
                        </w:rPr>
                        <w:t>() que hace referencia al número de dígitos decimales</w:t>
                      </w:r>
                    </w:p>
                    <w:p w14:paraId="0B555BF1" w14:textId="77777777" w:rsidR="00BB60B3" w:rsidRPr="00BB60B3" w:rsidRDefault="00BB60B3" w:rsidP="00BB60B3">
                      <w:pPr>
                        <w:rPr>
                          <w:sz w:val="15"/>
                          <w:szCs w:val="15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A22D1F" wp14:editId="6B79488D">
            <wp:extent cx="5215890" cy="1153160"/>
            <wp:effectExtent l="0" t="0" r="381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F536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 </w:t>
      </w:r>
    </w:p>
    <w:p w14:paraId="550E0078" w14:textId="77777777" w:rsidR="00BB60B3" w:rsidRPr="00BB60B3" w:rsidRDefault="00BB60B3" w:rsidP="00BB60B3">
      <w:pPr>
        <w:pStyle w:val="Ttulo3"/>
        <w:rPr>
          <w:lang w:val="es-ES"/>
        </w:rPr>
      </w:pPr>
      <w:bookmarkStart w:id="8" w:name="_Toc38301026"/>
      <w:proofErr w:type="spellStart"/>
      <w:r w:rsidRPr="00BB60B3">
        <w:rPr>
          <w:lang w:val="es-ES"/>
        </w:rPr>
        <w:t>List</w:t>
      </w:r>
      <w:bookmarkEnd w:id="8"/>
      <w:proofErr w:type="spellEnd"/>
    </w:p>
    <w:p w14:paraId="1534CBFF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Secuencia ordenada de elementos que pueden ser de diferentes </w:t>
      </w:r>
      <w:proofErr w:type="gramStart"/>
      <w:r w:rsidRPr="00BB60B3">
        <w:rPr>
          <w:lang w:val="es-ES"/>
        </w:rPr>
        <w:t>tipos(</w:t>
      </w:r>
      <w:proofErr w:type="spellStart"/>
      <w:proofErr w:type="gramEnd"/>
      <w:r w:rsidRPr="00BB60B3">
        <w:rPr>
          <w:lang w:val="es-ES"/>
        </w:rPr>
        <w:t>numbers</w:t>
      </w:r>
      <w:proofErr w:type="spellEnd"/>
      <w:r w:rsidRPr="00BB60B3">
        <w:rPr>
          <w:lang w:val="es-ES"/>
        </w:rPr>
        <w:t xml:space="preserve">, </w:t>
      </w:r>
      <w:proofErr w:type="spellStart"/>
      <w:r w:rsidRPr="00BB60B3">
        <w:rPr>
          <w:lang w:val="es-ES"/>
        </w:rPr>
        <w:t>string,obj</w:t>
      </w:r>
      <w:proofErr w:type="spellEnd"/>
      <w:r w:rsidRPr="00BB60B3">
        <w:rPr>
          <w:lang w:val="es-ES"/>
        </w:rPr>
        <w:t xml:space="preserve">...). Podemos tener distintos tipos de datos almacenados en un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>.</w:t>
      </w:r>
    </w:p>
    <w:p w14:paraId="2582A54B" w14:textId="77777777" w:rsidR="00BB60B3" w:rsidRPr="00BB60B3" w:rsidRDefault="00BB60B3" w:rsidP="00BB60B3">
      <w:pPr>
        <w:pStyle w:val="Ttulo4"/>
        <w:rPr>
          <w:lang w:val="es-ES"/>
        </w:rPr>
      </w:pPr>
      <w:bookmarkStart w:id="9" w:name="_Toc38301027"/>
      <w:r w:rsidRPr="00BB60B3">
        <w:rPr>
          <w:lang w:val="es-ES"/>
        </w:rPr>
        <w:t>Métodos</w:t>
      </w:r>
      <w:bookmarkEnd w:id="9"/>
      <w:r w:rsidRPr="00BB60B3">
        <w:rPr>
          <w:lang w:val="es-ES"/>
        </w:rPr>
        <w:t xml:space="preserve"> </w:t>
      </w:r>
    </w:p>
    <w:p w14:paraId="200BF5CE" w14:textId="77777777" w:rsidR="00BB60B3" w:rsidRPr="00BB60B3" w:rsidRDefault="00BB60B3" w:rsidP="00BB60B3">
      <w:pPr>
        <w:pStyle w:val="Ttulo5"/>
        <w:ind w:leftChars="0"/>
        <w:rPr>
          <w:lang w:val="es-ES"/>
        </w:rPr>
      </w:pPr>
      <w:proofErr w:type="gramStart"/>
      <w:r w:rsidRPr="00BB60B3">
        <w:rPr>
          <w:lang w:val="es-ES"/>
        </w:rPr>
        <w:t>Len(</w:t>
      </w:r>
      <w:proofErr w:type="gramEnd"/>
      <w:r w:rsidRPr="00BB60B3">
        <w:rPr>
          <w:lang w:val="es-ES"/>
        </w:rPr>
        <w:t xml:space="preserve">) </w:t>
      </w:r>
    </w:p>
    <w:p w14:paraId="05E1A539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Conocer el número de elementos de la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>.</w:t>
      </w:r>
    </w:p>
    <w:p w14:paraId="3C8C36D3" w14:textId="77777777" w:rsidR="00BB60B3" w:rsidRDefault="00BB60B3" w:rsidP="00BB60B3">
      <w:pPr>
        <w:pStyle w:val="Ttulo5"/>
        <w:ind w:leftChars="0"/>
      </w:pPr>
      <w:r>
        <w:t>Slicing [</w:t>
      </w:r>
      <w:proofErr w:type="spellStart"/>
      <w:proofErr w:type="gramStart"/>
      <w:r>
        <w:t>start:stop</w:t>
      </w:r>
      <w:proofErr w:type="gramEnd"/>
      <w:r>
        <w:t>:step</w:t>
      </w:r>
      <w:proofErr w:type="spellEnd"/>
      <w:r>
        <w:t>]</w:t>
      </w:r>
    </w:p>
    <w:p w14:paraId="6A20228D" w14:textId="77777777" w:rsidR="00BB60B3" w:rsidRDefault="00BB60B3" w:rsidP="00BB60B3">
      <w:proofErr w:type="spellStart"/>
      <w:r>
        <w:t>Funciona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los strings</w:t>
      </w:r>
    </w:p>
    <w:p w14:paraId="6DDA7C9F" w14:textId="66B5BD05" w:rsidR="00BB60B3" w:rsidRDefault="00BB60B3" w:rsidP="00BB60B3">
      <w:r>
        <w:rPr>
          <w:noProof/>
        </w:rPr>
        <w:drawing>
          <wp:inline distT="0" distB="0" distL="0" distR="0" wp14:anchorId="0CA9EE35" wp14:editId="117F964D">
            <wp:extent cx="5263515" cy="76327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D433" w14:textId="77777777" w:rsidR="00BB60B3" w:rsidRDefault="00BB60B3" w:rsidP="00BB60B3">
      <w:pPr>
        <w:pStyle w:val="Ttulo4"/>
      </w:pPr>
      <w:bookmarkStart w:id="10" w:name="_Toc38301028"/>
      <w:r>
        <w:t xml:space="preserve">Podemos </w:t>
      </w:r>
      <w:proofErr w:type="spellStart"/>
      <w:r>
        <w:t>concatenar</w:t>
      </w:r>
      <w:proofErr w:type="spellEnd"/>
      <w:r>
        <w:t xml:space="preserve"> list </w:t>
      </w:r>
      <w:proofErr w:type="spellStart"/>
      <w:r>
        <w:t>sumándolas</w:t>
      </w:r>
      <w:bookmarkEnd w:id="10"/>
      <w:proofErr w:type="spellEnd"/>
    </w:p>
    <w:p w14:paraId="7F388CDA" w14:textId="77777777" w:rsidR="00BB60B3" w:rsidRDefault="00BB60B3" w:rsidP="00BB60B3"/>
    <w:p w14:paraId="37808FCA" w14:textId="1C355212" w:rsidR="00BB60B3" w:rsidRDefault="00BB60B3" w:rsidP="00BB60B3">
      <w:r>
        <w:rPr>
          <w:noProof/>
        </w:rPr>
        <w:drawing>
          <wp:inline distT="0" distB="0" distL="0" distR="0" wp14:anchorId="6E24291D" wp14:editId="7EB5B6DE">
            <wp:extent cx="5263515" cy="1327785"/>
            <wp:effectExtent l="0" t="0" r="0" b="571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1751" w14:textId="77777777" w:rsidR="00BB60B3" w:rsidRPr="00BB60B3" w:rsidRDefault="00BB60B3" w:rsidP="00BB60B3">
      <w:pPr>
        <w:pStyle w:val="Ttulo5"/>
        <w:ind w:leftChars="0"/>
        <w:rPr>
          <w:lang w:val="es-ES"/>
        </w:rPr>
      </w:pPr>
      <w:proofErr w:type="spellStart"/>
      <w:proofErr w:type="gramStart"/>
      <w:r w:rsidRPr="00BB60B3">
        <w:rPr>
          <w:lang w:val="es-ES"/>
        </w:rPr>
        <w:t>Append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>) pop()</w:t>
      </w:r>
    </w:p>
    <w:p w14:paraId="0FA05D97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Nos permite añadir(</w:t>
      </w:r>
      <w:proofErr w:type="spellStart"/>
      <w:r w:rsidRPr="00BB60B3">
        <w:rPr>
          <w:lang w:val="es-ES"/>
        </w:rPr>
        <w:t>append</w:t>
      </w:r>
      <w:proofErr w:type="spellEnd"/>
      <w:r w:rsidRPr="00BB60B3">
        <w:rPr>
          <w:lang w:val="es-ES"/>
        </w:rPr>
        <w:t xml:space="preserve">) o eliminar (pop) un elemento al final de la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 xml:space="preserve">. </w:t>
      </w:r>
    </w:p>
    <w:p w14:paraId="16331132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El método </w:t>
      </w:r>
      <w:proofErr w:type="gramStart"/>
      <w:r w:rsidRPr="00BB60B3">
        <w:rPr>
          <w:lang w:val="es-ES"/>
        </w:rPr>
        <w:t>pop(</w:t>
      </w:r>
      <w:proofErr w:type="gramEnd"/>
      <w:r w:rsidRPr="00BB60B3">
        <w:rPr>
          <w:lang w:val="es-ES"/>
        </w:rPr>
        <w:t xml:space="preserve">) no solo elimina el último elemento sino que también lo devuelve. Una función más es que puedes pasar el índice </w:t>
      </w:r>
      <w:proofErr w:type="gramStart"/>
      <w:r w:rsidRPr="00BB60B3">
        <w:rPr>
          <w:lang w:val="es-ES"/>
        </w:rPr>
        <w:t>del elementos</w:t>
      </w:r>
      <w:proofErr w:type="gramEnd"/>
      <w:r w:rsidRPr="00BB60B3">
        <w:rPr>
          <w:lang w:val="es-ES"/>
        </w:rPr>
        <w:t xml:space="preserve"> a eliminar, por defecto es el -1 (último elemento).</w:t>
      </w:r>
    </w:p>
    <w:p w14:paraId="40276C80" w14:textId="77777777" w:rsidR="00BB60B3" w:rsidRPr="00BB60B3" w:rsidRDefault="00BB60B3" w:rsidP="00BB60B3">
      <w:pPr>
        <w:rPr>
          <w:lang w:val="es-ES"/>
        </w:rPr>
      </w:pPr>
    </w:p>
    <w:p w14:paraId="437A5353" w14:textId="3F8B1BBD" w:rsidR="00BB60B3" w:rsidRDefault="00BB60B3" w:rsidP="00BB60B3">
      <w:r>
        <w:rPr>
          <w:noProof/>
        </w:rPr>
        <w:lastRenderedPageBreak/>
        <w:drawing>
          <wp:inline distT="0" distB="0" distL="0" distR="0" wp14:anchorId="7C4A30C6" wp14:editId="6D35AF18">
            <wp:extent cx="5263515" cy="215455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7569" w14:textId="77777777" w:rsidR="00BB60B3" w:rsidRDefault="00BB60B3" w:rsidP="00BB60B3"/>
    <w:p w14:paraId="6C342A50" w14:textId="77777777" w:rsidR="00BB60B3" w:rsidRPr="00BB60B3" w:rsidRDefault="00BB60B3" w:rsidP="00BB60B3">
      <w:pPr>
        <w:pStyle w:val="Ttulo5"/>
        <w:ind w:leftChars="0"/>
        <w:rPr>
          <w:lang w:val="es-ES"/>
        </w:rPr>
      </w:pPr>
      <w:proofErr w:type="spellStart"/>
      <w:proofErr w:type="gramStart"/>
      <w:r w:rsidRPr="00BB60B3">
        <w:rPr>
          <w:lang w:val="es-ES"/>
        </w:rPr>
        <w:t>Sort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 xml:space="preserve">) / </w:t>
      </w:r>
      <w:proofErr w:type="spellStart"/>
      <w:r w:rsidRPr="00BB60B3">
        <w:rPr>
          <w:lang w:val="es-ES"/>
        </w:rPr>
        <w:t>sorted</w:t>
      </w:r>
      <w:proofErr w:type="spellEnd"/>
      <w:r w:rsidRPr="00BB60B3">
        <w:rPr>
          <w:lang w:val="es-ES"/>
        </w:rPr>
        <w:t>() / reverse()</w:t>
      </w:r>
    </w:p>
    <w:p w14:paraId="284831DB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Ninguno de los dos métodos devuelve nada, actúan sobre la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 xml:space="preserve"> y la modifican</w:t>
      </w:r>
    </w:p>
    <w:p w14:paraId="74AD5C85" w14:textId="6A46061B" w:rsidR="00BB60B3" w:rsidRDefault="00BB60B3" w:rsidP="00BB60B3">
      <w:r>
        <w:rPr>
          <w:noProof/>
        </w:rPr>
        <w:drawing>
          <wp:inline distT="0" distB="0" distL="0" distR="0" wp14:anchorId="453E03DB" wp14:editId="7D420EFD">
            <wp:extent cx="5263515" cy="1503045"/>
            <wp:effectExtent l="0" t="0" r="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62D6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El método </w:t>
      </w:r>
      <w:proofErr w:type="spellStart"/>
      <w:proofErr w:type="gramStart"/>
      <w:r w:rsidRPr="00BB60B3">
        <w:rPr>
          <w:lang w:val="es-ES"/>
        </w:rPr>
        <w:t>sorted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>) devuelve la lista ordenada pero no modifica la original.</w:t>
      </w:r>
    </w:p>
    <w:p w14:paraId="17B383C9" w14:textId="073FBD90" w:rsidR="00BB60B3" w:rsidRDefault="00BB60B3" w:rsidP="00BB60B3">
      <w:pPr>
        <w:rPr>
          <w:u w:val="single"/>
        </w:rPr>
      </w:pPr>
      <w:r>
        <w:rPr>
          <w:noProof/>
        </w:rPr>
        <w:drawing>
          <wp:inline distT="0" distB="0" distL="0" distR="0" wp14:anchorId="7726BFFF" wp14:editId="65339749">
            <wp:extent cx="4397375" cy="1407160"/>
            <wp:effectExtent l="0" t="0" r="3175" b="254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79E7" w14:textId="77777777" w:rsidR="00BB60B3" w:rsidRDefault="00BB60B3" w:rsidP="00BB60B3">
      <w:r>
        <w:br w:type="page"/>
      </w:r>
    </w:p>
    <w:p w14:paraId="37F8827D" w14:textId="77777777" w:rsidR="00BB60B3" w:rsidRPr="00BB60B3" w:rsidRDefault="00BB60B3" w:rsidP="00BB60B3">
      <w:pPr>
        <w:pStyle w:val="Ttulo3"/>
        <w:rPr>
          <w:lang w:val="es-ES"/>
        </w:rPr>
      </w:pPr>
      <w:bookmarkStart w:id="11" w:name="_Toc38301029"/>
      <w:proofErr w:type="spellStart"/>
      <w:r w:rsidRPr="00BB60B3">
        <w:rPr>
          <w:lang w:val="es-ES"/>
        </w:rPr>
        <w:lastRenderedPageBreak/>
        <w:t>Dictionaries</w:t>
      </w:r>
      <w:bookmarkEnd w:id="11"/>
      <w:proofErr w:type="spellEnd"/>
    </w:p>
    <w:p w14:paraId="53B2BAA5" w14:textId="77777777" w:rsidR="00BB60B3" w:rsidRPr="00BB60B3" w:rsidRDefault="00BB60B3" w:rsidP="00BB60B3">
      <w:pPr>
        <w:rPr>
          <w:b/>
          <w:bCs/>
          <w:lang w:val="es-ES"/>
        </w:rPr>
      </w:pPr>
      <w:r w:rsidRPr="00BB60B3">
        <w:rPr>
          <w:lang w:val="es-ES"/>
        </w:rPr>
        <w:t>Son mapas desordenados (no pueden ser ordenador) para almacenar objetos usando los pares c</w:t>
      </w:r>
      <w:r w:rsidRPr="00BB60B3">
        <w:rPr>
          <w:b/>
          <w:bCs/>
          <w:lang w:val="es-ES"/>
        </w:rPr>
        <w:t>lave-valor.</w:t>
      </w:r>
    </w:p>
    <w:p w14:paraId="0AAF1F7D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Normalmente los usamos cuando queremos tener dos valores que están relacionados por ejemplo precios de productos, así no necesitamos saber el índice del producto para saber el precio.</w:t>
      </w:r>
    </w:p>
    <w:p w14:paraId="7B57C630" w14:textId="15898463" w:rsidR="00BB60B3" w:rsidRDefault="00BB60B3" w:rsidP="00BB60B3">
      <w:r w:rsidRPr="00BB60B3">
        <w:rPr>
          <w:lang w:val="es-ES"/>
        </w:rPr>
        <w:t xml:space="preserve">  </w:t>
      </w:r>
      <w:r>
        <w:rPr>
          <w:noProof/>
        </w:rPr>
        <w:drawing>
          <wp:inline distT="0" distB="0" distL="0" distR="0" wp14:anchorId="24A098DE" wp14:editId="0CE3ADA6">
            <wp:extent cx="5263515" cy="101790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2016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Dentro de los diccionarios podemos almacenar listas y otros diccionarios.</w:t>
      </w:r>
    </w:p>
    <w:p w14:paraId="4FEAE78C" w14:textId="7B250AAC" w:rsidR="00BB60B3" w:rsidRDefault="00BB60B3" w:rsidP="00BB60B3">
      <w:r>
        <w:rPr>
          <w:noProof/>
        </w:rPr>
        <w:drawing>
          <wp:inline distT="0" distB="0" distL="0" distR="0" wp14:anchorId="4015409C" wp14:editId="39BF4E21">
            <wp:extent cx="5274310" cy="1120775"/>
            <wp:effectExtent l="0" t="0" r="254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D3EF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Añadir / </w:t>
      </w:r>
      <w:proofErr w:type="spellStart"/>
      <w:r w:rsidRPr="00BB60B3">
        <w:rPr>
          <w:lang w:val="es-ES"/>
        </w:rPr>
        <w:t>sobreescribir</w:t>
      </w:r>
      <w:proofErr w:type="spellEnd"/>
      <w:r w:rsidRPr="00BB60B3">
        <w:rPr>
          <w:lang w:val="es-ES"/>
        </w:rPr>
        <w:t xml:space="preserve"> / borrar (del) elementos de un diccionario</w:t>
      </w:r>
    </w:p>
    <w:p w14:paraId="03EC24C9" w14:textId="1869C382" w:rsidR="00BB60B3" w:rsidRDefault="00BB60B3" w:rsidP="00BB60B3">
      <w:r>
        <w:rPr>
          <w:noProof/>
        </w:rPr>
        <w:drawing>
          <wp:inline distT="0" distB="0" distL="0" distR="0" wp14:anchorId="0A5C70D9" wp14:editId="2E7D4FC3">
            <wp:extent cx="5274310" cy="1000760"/>
            <wp:effectExtent l="0" t="0" r="2540" b="889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5E7" w14:textId="60AE46CC" w:rsidR="00BB60B3" w:rsidRDefault="00BB60B3" w:rsidP="00BB60B3">
      <w:r>
        <w:rPr>
          <w:noProof/>
        </w:rPr>
        <w:drawing>
          <wp:inline distT="0" distB="0" distL="0" distR="0" wp14:anchorId="1761F5F3" wp14:editId="12DDC3D4">
            <wp:extent cx="5263515" cy="723265"/>
            <wp:effectExtent l="0" t="0" r="0" b="6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7FD7" w14:textId="77777777" w:rsidR="00BB60B3" w:rsidRDefault="00BB60B3" w:rsidP="00BB60B3">
      <w:pPr>
        <w:pStyle w:val="Ttulo4"/>
      </w:pPr>
      <w:bookmarkStart w:id="12" w:name="_Toc38301030"/>
      <w:proofErr w:type="spellStart"/>
      <w:r>
        <w:t>Métodos</w:t>
      </w:r>
      <w:bookmarkEnd w:id="12"/>
      <w:proofErr w:type="spellEnd"/>
    </w:p>
    <w:p w14:paraId="1C9816CA" w14:textId="77777777" w:rsidR="00BB60B3" w:rsidRDefault="00BB60B3" w:rsidP="00BB60B3">
      <w:pPr>
        <w:pStyle w:val="Ttulo5"/>
        <w:numPr>
          <w:ilvl w:val="0"/>
          <w:numId w:val="11"/>
        </w:numPr>
        <w:spacing w:after="0"/>
        <w:ind w:leftChars="0"/>
      </w:pPr>
      <w:proofErr w:type="gramStart"/>
      <w:r>
        <w:t>keys(</w:t>
      </w:r>
      <w:proofErr w:type="gramEnd"/>
      <w:r>
        <w:t>) / values() / items()</w:t>
      </w:r>
    </w:p>
    <w:p w14:paraId="11AEFDA5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Obtener todas las claves/ valores del diccionario y obtener </w:t>
      </w:r>
      <w:proofErr w:type="gramStart"/>
      <w:r w:rsidRPr="00BB60B3">
        <w:rPr>
          <w:lang w:val="es-ES"/>
        </w:rPr>
        <w:t>una array</w:t>
      </w:r>
      <w:proofErr w:type="gramEnd"/>
      <w:r w:rsidRPr="00BB60B3">
        <w:rPr>
          <w:lang w:val="es-ES"/>
        </w:rPr>
        <w:t xml:space="preserve"> de los pares clave-valor en forma de duplas.</w:t>
      </w:r>
    </w:p>
    <w:p w14:paraId="01454BE5" w14:textId="77777777" w:rsidR="00BB60B3" w:rsidRPr="00BB60B3" w:rsidRDefault="00BB60B3" w:rsidP="00BB60B3">
      <w:pPr>
        <w:rPr>
          <w:lang w:val="es-ES"/>
        </w:rPr>
      </w:pPr>
    </w:p>
    <w:p w14:paraId="5A7D3AB6" w14:textId="28617D91" w:rsidR="00BB60B3" w:rsidRDefault="00BB60B3" w:rsidP="00BB60B3">
      <w:r>
        <w:rPr>
          <w:noProof/>
        </w:rPr>
        <w:drawing>
          <wp:inline distT="0" distB="0" distL="0" distR="0" wp14:anchorId="242518D6" wp14:editId="4F81247C">
            <wp:extent cx="5263515" cy="779145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4840" w14:textId="77777777" w:rsidR="00BB60B3" w:rsidRDefault="00BB60B3" w:rsidP="00BB60B3">
      <w:r>
        <w:br w:type="page"/>
      </w:r>
    </w:p>
    <w:p w14:paraId="36DA8AB4" w14:textId="77777777" w:rsidR="00BB60B3" w:rsidRPr="00BB60B3" w:rsidRDefault="00BB60B3" w:rsidP="00BB60B3">
      <w:pPr>
        <w:pStyle w:val="Ttulo3"/>
        <w:rPr>
          <w:lang w:val="es-ES"/>
        </w:rPr>
      </w:pPr>
      <w:bookmarkStart w:id="13" w:name="_Toc38301031"/>
      <w:proofErr w:type="spellStart"/>
      <w:r w:rsidRPr="00BB60B3">
        <w:rPr>
          <w:lang w:val="es-ES"/>
        </w:rPr>
        <w:lastRenderedPageBreak/>
        <w:t>Tuples</w:t>
      </w:r>
      <w:bookmarkEnd w:id="13"/>
      <w:proofErr w:type="spellEnd"/>
    </w:p>
    <w:p w14:paraId="7907F1DB" w14:textId="77777777" w:rsidR="00BB60B3" w:rsidRPr="00BB60B3" w:rsidRDefault="00BB60B3" w:rsidP="00BB60B3">
      <w:pPr>
        <w:rPr>
          <w:lang w:val="es-ES"/>
        </w:rPr>
      </w:pPr>
    </w:p>
    <w:p w14:paraId="40D64FED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Son muy similares a las </w:t>
      </w:r>
      <w:proofErr w:type="gramStart"/>
      <w:r w:rsidRPr="00BB60B3">
        <w:rPr>
          <w:lang w:val="es-ES"/>
        </w:rPr>
        <w:t>listas</w:t>
      </w:r>
      <w:proofErr w:type="gramEnd"/>
      <w:r w:rsidRPr="00BB60B3">
        <w:rPr>
          <w:lang w:val="es-ES"/>
        </w:rPr>
        <w:t xml:space="preserve"> pero tiene la diferencia que son inmutables.</w:t>
      </w:r>
    </w:p>
    <w:p w14:paraId="78C50A31" w14:textId="52CE418C" w:rsidR="00BB60B3" w:rsidRDefault="00BB60B3" w:rsidP="00BB60B3">
      <w:r>
        <w:rPr>
          <w:noProof/>
        </w:rPr>
        <w:drawing>
          <wp:inline distT="0" distB="0" distL="0" distR="0" wp14:anchorId="3E368E01" wp14:editId="2A0D143D">
            <wp:extent cx="2131060" cy="151066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E480" w14:textId="77777777" w:rsidR="00BB60B3" w:rsidRPr="00BB60B3" w:rsidRDefault="00BB60B3" w:rsidP="00BB60B3">
      <w:pPr>
        <w:pStyle w:val="Ttulo4"/>
        <w:rPr>
          <w:lang w:val="es-ES"/>
        </w:rPr>
      </w:pPr>
      <w:bookmarkStart w:id="14" w:name="_Toc38301032"/>
      <w:r w:rsidRPr="00BB60B3">
        <w:rPr>
          <w:lang w:val="es-ES"/>
        </w:rPr>
        <w:t>Métodos</w:t>
      </w:r>
      <w:bookmarkEnd w:id="14"/>
    </w:p>
    <w:p w14:paraId="345ECF27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Sólo hay dos métodos asociados a tuplas.</w:t>
      </w:r>
    </w:p>
    <w:p w14:paraId="343DDE0A" w14:textId="77777777" w:rsidR="00BB60B3" w:rsidRDefault="00BB60B3" w:rsidP="00BB60B3">
      <w:pPr>
        <w:pStyle w:val="Ttulo5"/>
        <w:numPr>
          <w:ilvl w:val="0"/>
          <w:numId w:val="12"/>
        </w:numPr>
        <w:spacing w:after="0"/>
        <w:ind w:leftChars="0"/>
      </w:pPr>
      <w:proofErr w:type="gramStart"/>
      <w:r>
        <w:t>Count(</w:t>
      </w:r>
      <w:proofErr w:type="gramEnd"/>
      <w:r>
        <w:t>) / index()</w:t>
      </w:r>
    </w:p>
    <w:p w14:paraId="447BFB6D" w14:textId="77777777" w:rsidR="00BB60B3" w:rsidRPr="00BB60B3" w:rsidRDefault="00BB60B3" w:rsidP="00BB60B3">
      <w:pPr>
        <w:ind w:firstLine="420"/>
        <w:rPr>
          <w:lang w:val="es-ES"/>
        </w:rPr>
      </w:pPr>
      <w:proofErr w:type="spellStart"/>
      <w:r w:rsidRPr="00BB60B3">
        <w:rPr>
          <w:lang w:val="es-ES"/>
        </w:rPr>
        <w:t>Count</w:t>
      </w:r>
      <w:proofErr w:type="spellEnd"/>
      <w:r w:rsidRPr="00BB60B3">
        <w:rPr>
          <w:lang w:val="es-ES"/>
        </w:rPr>
        <w:t xml:space="preserve"> </w:t>
      </w:r>
      <w:proofErr w:type="spellStart"/>
      <w:r w:rsidRPr="00BB60B3">
        <w:rPr>
          <w:lang w:val="es-ES"/>
        </w:rPr>
        <w:t>devulve</w:t>
      </w:r>
      <w:proofErr w:type="spellEnd"/>
      <w:r w:rsidRPr="00BB60B3">
        <w:rPr>
          <w:lang w:val="es-ES"/>
        </w:rPr>
        <w:t xml:space="preserve"> cuantas veces se encuentra un elemento en la tupla y </w:t>
      </w:r>
      <w:proofErr w:type="spellStart"/>
      <w:r w:rsidRPr="00BB60B3">
        <w:rPr>
          <w:lang w:val="es-ES"/>
        </w:rPr>
        <w:t>index</w:t>
      </w:r>
      <w:proofErr w:type="spellEnd"/>
      <w:r w:rsidRPr="00BB60B3">
        <w:rPr>
          <w:lang w:val="es-ES"/>
        </w:rPr>
        <w:t xml:space="preserve"> </w:t>
      </w:r>
      <w:proofErr w:type="spellStart"/>
      <w:r w:rsidRPr="00BB60B3">
        <w:rPr>
          <w:lang w:val="es-ES"/>
        </w:rPr>
        <w:t>cual</w:t>
      </w:r>
      <w:proofErr w:type="spellEnd"/>
      <w:r w:rsidRPr="00BB60B3">
        <w:rPr>
          <w:lang w:val="es-ES"/>
        </w:rPr>
        <w:t xml:space="preserve"> es la posición de un elemento dado si aparece más de una vez nos devuelve el índice del primero que encuentra. </w:t>
      </w:r>
    </w:p>
    <w:p w14:paraId="63695D9C" w14:textId="0884F24C" w:rsidR="00BB60B3" w:rsidRDefault="00BB60B3" w:rsidP="00BB60B3">
      <w:pPr>
        <w:ind w:firstLine="420"/>
      </w:pPr>
      <w:r>
        <w:rPr>
          <w:noProof/>
        </w:rPr>
        <w:drawing>
          <wp:inline distT="0" distB="0" distL="0" distR="0" wp14:anchorId="4DF2820C" wp14:editId="106B8974">
            <wp:extent cx="2870200" cy="1002030"/>
            <wp:effectExtent l="0" t="0" r="635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21C8" w14:textId="77777777" w:rsidR="00BB60B3" w:rsidRDefault="00BB60B3" w:rsidP="00BB60B3">
      <w:pPr>
        <w:ind w:firstLine="420"/>
      </w:pPr>
    </w:p>
    <w:p w14:paraId="16D1D604" w14:textId="77777777" w:rsidR="00BB60B3" w:rsidRDefault="00BB60B3" w:rsidP="00BB60B3">
      <w:r>
        <w:br w:type="page"/>
      </w:r>
    </w:p>
    <w:p w14:paraId="0B0C2190" w14:textId="77777777" w:rsidR="00BB60B3" w:rsidRPr="00BB60B3" w:rsidRDefault="00BB60B3" w:rsidP="00BB60B3">
      <w:pPr>
        <w:pStyle w:val="Ttulo3"/>
        <w:rPr>
          <w:lang w:val="es-ES"/>
        </w:rPr>
      </w:pPr>
      <w:bookmarkStart w:id="15" w:name="_Toc38301033"/>
      <w:r w:rsidRPr="00BB60B3">
        <w:rPr>
          <w:lang w:val="es-ES"/>
        </w:rPr>
        <w:lastRenderedPageBreak/>
        <w:t>Sets</w:t>
      </w:r>
      <w:bookmarkEnd w:id="15"/>
    </w:p>
    <w:p w14:paraId="6B703713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Son colecciones sin un orden y de elementos no repetidos. </w:t>
      </w:r>
    </w:p>
    <w:p w14:paraId="4AFDC2B9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Podemos crear un set a partir de una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 xml:space="preserve">, e esta manera nos aseguramos que los elementos repetidos de la </w:t>
      </w:r>
      <w:proofErr w:type="spellStart"/>
      <w:r w:rsidRPr="00BB60B3">
        <w:rPr>
          <w:lang w:val="es-ES"/>
        </w:rPr>
        <w:t>list</w:t>
      </w:r>
      <w:proofErr w:type="spellEnd"/>
      <w:r w:rsidRPr="00BB60B3">
        <w:rPr>
          <w:lang w:val="es-ES"/>
        </w:rPr>
        <w:t xml:space="preserve"> no se guardan en el set</w:t>
      </w:r>
    </w:p>
    <w:p w14:paraId="0423FF90" w14:textId="15C6BDB3" w:rsidR="00BB60B3" w:rsidRDefault="00BB60B3" w:rsidP="00BB60B3">
      <w:r>
        <w:rPr>
          <w:noProof/>
        </w:rPr>
        <w:drawing>
          <wp:inline distT="0" distB="0" distL="0" distR="0" wp14:anchorId="6B73DD59" wp14:editId="269AA55E">
            <wp:extent cx="4364990" cy="111315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EE4F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Si hacemos un set de un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 xml:space="preserve"> éste guardará cada carácter por separado sin repeticiones. </w:t>
      </w:r>
    </w:p>
    <w:p w14:paraId="223632FA" w14:textId="4318C7E8" w:rsidR="00BB60B3" w:rsidRDefault="00BB60B3" w:rsidP="00BB60B3">
      <w:r>
        <w:rPr>
          <w:noProof/>
        </w:rPr>
        <w:drawing>
          <wp:inline distT="0" distB="0" distL="0" distR="0" wp14:anchorId="56FF9B1D" wp14:editId="0321CF42">
            <wp:extent cx="4937760" cy="130429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4E786A" w14:textId="77777777" w:rsidR="00BB60B3" w:rsidRDefault="00BB60B3" w:rsidP="00BB60B3">
      <w:pPr>
        <w:pStyle w:val="Ttulo4"/>
      </w:pPr>
      <w:bookmarkStart w:id="16" w:name="_Toc38301034"/>
      <w:proofErr w:type="spellStart"/>
      <w:r>
        <w:t>Métodos</w:t>
      </w:r>
      <w:bookmarkEnd w:id="16"/>
      <w:proofErr w:type="spellEnd"/>
    </w:p>
    <w:p w14:paraId="216E3AF3" w14:textId="77777777" w:rsidR="00BB60B3" w:rsidRDefault="00BB60B3" w:rsidP="00BB60B3">
      <w:pPr>
        <w:pStyle w:val="Ttulo5"/>
        <w:numPr>
          <w:ilvl w:val="0"/>
          <w:numId w:val="13"/>
        </w:numPr>
        <w:spacing w:after="0"/>
        <w:ind w:leftChars="0"/>
      </w:pPr>
      <w:proofErr w:type="gramStart"/>
      <w:r>
        <w:t>Add(</w:t>
      </w:r>
      <w:proofErr w:type="gramEnd"/>
      <w:r>
        <w:t>)</w:t>
      </w:r>
    </w:p>
    <w:p w14:paraId="1CD837D9" w14:textId="77777777" w:rsidR="00BB60B3" w:rsidRDefault="00BB60B3" w:rsidP="00BB60B3">
      <w:proofErr w:type="spellStart"/>
      <w:r>
        <w:t>Añadir</w:t>
      </w:r>
      <w:proofErr w:type="spellEnd"/>
      <w:r>
        <w:t xml:space="preserve"> nuevo </w:t>
      </w:r>
      <w:proofErr w:type="spellStart"/>
      <w:r>
        <w:t>elemento</w:t>
      </w:r>
      <w:proofErr w:type="spellEnd"/>
    </w:p>
    <w:p w14:paraId="2DE342D2" w14:textId="11F881F8" w:rsidR="00BB60B3" w:rsidRDefault="00BB60B3" w:rsidP="00BB60B3">
      <w:r>
        <w:rPr>
          <w:noProof/>
        </w:rPr>
        <w:drawing>
          <wp:inline distT="0" distB="0" distL="0" distR="0" wp14:anchorId="26EE8413" wp14:editId="639CD086">
            <wp:extent cx="2154555" cy="148717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349B" w14:textId="77777777" w:rsidR="00BB60B3" w:rsidRDefault="00BB60B3" w:rsidP="00BB60B3"/>
    <w:p w14:paraId="17F9C845" w14:textId="77777777" w:rsidR="00BB60B3" w:rsidRDefault="00BB60B3" w:rsidP="00BB60B3">
      <w:r>
        <w:br w:type="page"/>
      </w:r>
    </w:p>
    <w:p w14:paraId="6484CE1E" w14:textId="77777777" w:rsidR="00BB60B3" w:rsidRPr="00BB60B3" w:rsidRDefault="00BB60B3" w:rsidP="00BB60B3">
      <w:pPr>
        <w:pStyle w:val="Ttulo2"/>
        <w:rPr>
          <w:lang w:val="es-ES"/>
        </w:rPr>
      </w:pPr>
      <w:bookmarkStart w:id="17" w:name="_Toc38301035"/>
      <w:r w:rsidRPr="00BB60B3">
        <w:rPr>
          <w:lang w:val="es-ES"/>
        </w:rPr>
        <w:lastRenderedPageBreak/>
        <w:t>In/</w:t>
      </w:r>
      <w:proofErr w:type="spellStart"/>
      <w:r w:rsidRPr="00BB60B3">
        <w:rPr>
          <w:lang w:val="es-ES"/>
        </w:rPr>
        <w:t>Out</w:t>
      </w:r>
      <w:proofErr w:type="spellEnd"/>
      <w:r w:rsidRPr="00BB60B3">
        <w:rPr>
          <w:lang w:val="es-ES"/>
        </w:rPr>
        <w:t xml:space="preserve"> </w:t>
      </w:r>
      <w:proofErr w:type="spellStart"/>
      <w:r w:rsidRPr="00BB60B3">
        <w:rPr>
          <w:lang w:val="es-ES"/>
        </w:rPr>
        <w:t>with</w:t>
      </w:r>
      <w:proofErr w:type="spellEnd"/>
      <w:r w:rsidRPr="00BB60B3">
        <w:rPr>
          <w:lang w:val="es-ES"/>
        </w:rPr>
        <w:t xml:space="preserve"> </w:t>
      </w:r>
      <w:proofErr w:type="spellStart"/>
      <w:r w:rsidRPr="00BB60B3">
        <w:rPr>
          <w:lang w:val="es-ES"/>
        </w:rPr>
        <w:t>basic</w:t>
      </w:r>
      <w:proofErr w:type="spellEnd"/>
      <w:r w:rsidRPr="00BB60B3">
        <w:rPr>
          <w:lang w:val="es-ES"/>
        </w:rPr>
        <w:t xml:space="preserve"> Files</w:t>
      </w:r>
      <w:bookmarkEnd w:id="17"/>
    </w:p>
    <w:p w14:paraId="55E43794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Como generar entrada y salida de datos usando un fichero .</w:t>
      </w:r>
      <w:proofErr w:type="spellStart"/>
      <w:r w:rsidRPr="00BB60B3">
        <w:rPr>
          <w:lang w:val="es-ES"/>
        </w:rPr>
        <w:t>txt</w:t>
      </w:r>
      <w:proofErr w:type="spellEnd"/>
    </w:p>
    <w:p w14:paraId="2F350B13" w14:textId="77777777" w:rsidR="00BB60B3" w:rsidRPr="00BB60B3" w:rsidRDefault="00BB60B3" w:rsidP="00BB60B3">
      <w:pPr>
        <w:rPr>
          <w:lang w:val="es-ES"/>
        </w:rPr>
      </w:pPr>
    </w:p>
    <w:p w14:paraId="20F6975E" w14:textId="77777777" w:rsidR="00BB60B3" w:rsidRDefault="00BB60B3" w:rsidP="00BB60B3">
      <w:pPr>
        <w:pStyle w:val="Ttulo3"/>
      </w:pPr>
      <w:bookmarkStart w:id="18" w:name="_Toc38301036"/>
      <w:proofErr w:type="spellStart"/>
      <w:r>
        <w:t>Crear</w:t>
      </w:r>
      <w:proofErr w:type="spellEnd"/>
      <w:r>
        <w:t xml:space="preserve"> un </w:t>
      </w:r>
      <w:proofErr w:type="spellStart"/>
      <w:r>
        <w:t>fichero</w:t>
      </w:r>
      <w:proofErr w:type="spellEnd"/>
      <w:r>
        <w:t xml:space="preserve"> - %%</w:t>
      </w:r>
      <w:proofErr w:type="spellStart"/>
      <w:r>
        <w:t>writefile</w:t>
      </w:r>
      <w:bookmarkEnd w:id="18"/>
      <w:proofErr w:type="spellEnd"/>
    </w:p>
    <w:p w14:paraId="2F19C538" w14:textId="27F3F8FA" w:rsidR="00BB60B3" w:rsidRDefault="00BB60B3" w:rsidP="00BB60B3">
      <w:r>
        <w:rPr>
          <w:noProof/>
        </w:rPr>
        <w:drawing>
          <wp:inline distT="0" distB="0" distL="0" distR="0" wp14:anchorId="274D8CE5" wp14:editId="79E6D7DB">
            <wp:extent cx="4946015" cy="1336040"/>
            <wp:effectExtent l="0" t="0" r="698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C78B" w14:textId="77777777" w:rsidR="00BB60B3" w:rsidRDefault="00BB60B3" w:rsidP="00BB60B3"/>
    <w:p w14:paraId="1486DCF1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Después de la sentencia podemos escribir directamente que se nos guardará en el archivo.</w:t>
      </w:r>
    </w:p>
    <w:p w14:paraId="14D6BAEE" w14:textId="77777777" w:rsidR="00BB60B3" w:rsidRPr="00BB60B3" w:rsidRDefault="00BB60B3" w:rsidP="00BB60B3">
      <w:pPr>
        <w:rPr>
          <w:lang w:val="es-ES"/>
        </w:rPr>
      </w:pPr>
    </w:p>
    <w:p w14:paraId="0CCE0AD7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Éste se genera en el </w:t>
      </w:r>
      <w:proofErr w:type="spellStart"/>
      <w:r w:rsidRPr="00BB60B3">
        <w:rPr>
          <w:lang w:val="es-ES"/>
        </w:rPr>
        <w:t>path</w:t>
      </w:r>
      <w:proofErr w:type="spellEnd"/>
      <w:r w:rsidRPr="00BB60B3">
        <w:rPr>
          <w:lang w:val="es-ES"/>
        </w:rPr>
        <w:t xml:space="preserve"> donde se encuentra nuestro script de </w:t>
      </w:r>
      <w:proofErr w:type="spellStart"/>
      <w:r w:rsidRPr="00BB60B3">
        <w:rPr>
          <w:lang w:val="es-ES"/>
        </w:rPr>
        <w:t>python</w:t>
      </w:r>
      <w:proofErr w:type="spellEnd"/>
      <w:r w:rsidRPr="00BB60B3">
        <w:rPr>
          <w:lang w:val="es-ES"/>
        </w:rPr>
        <w:t xml:space="preserve">. Para saber </w:t>
      </w:r>
      <w:proofErr w:type="spellStart"/>
      <w:r w:rsidRPr="00BB60B3">
        <w:rPr>
          <w:lang w:val="es-ES"/>
        </w:rPr>
        <w:t>cual</w:t>
      </w:r>
      <w:proofErr w:type="spellEnd"/>
      <w:r w:rsidRPr="00BB60B3">
        <w:rPr>
          <w:lang w:val="es-ES"/>
        </w:rPr>
        <w:t xml:space="preserve"> es nuestro </w:t>
      </w:r>
      <w:proofErr w:type="spellStart"/>
      <w:r w:rsidRPr="00BB60B3">
        <w:rPr>
          <w:lang w:val="es-ES"/>
        </w:rPr>
        <w:t>path</w:t>
      </w:r>
      <w:proofErr w:type="spellEnd"/>
      <w:r w:rsidRPr="00BB60B3">
        <w:rPr>
          <w:lang w:val="es-ES"/>
        </w:rPr>
        <w:t xml:space="preserve"> usamos el comando </w:t>
      </w:r>
      <w:proofErr w:type="spellStart"/>
      <w:r w:rsidRPr="00BB60B3">
        <w:rPr>
          <w:lang w:val="es-ES"/>
        </w:rPr>
        <w:t>pwd</w:t>
      </w:r>
      <w:proofErr w:type="spellEnd"/>
      <w:r w:rsidRPr="00BB60B3">
        <w:rPr>
          <w:lang w:val="es-ES"/>
        </w:rPr>
        <w:t>.</w:t>
      </w:r>
    </w:p>
    <w:p w14:paraId="57828D6E" w14:textId="77777777" w:rsidR="00BB60B3" w:rsidRPr="00BB60B3" w:rsidRDefault="00BB60B3" w:rsidP="00BB60B3">
      <w:pPr>
        <w:rPr>
          <w:lang w:val="es-ES"/>
        </w:rPr>
      </w:pPr>
    </w:p>
    <w:p w14:paraId="46789F0F" w14:textId="418C7C34" w:rsidR="00BB60B3" w:rsidRDefault="00BB60B3" w:rsidP="00BB60B3">
      <w:r>
        <w:rPr>
          <w:noProof/>
        </w:rPr>
        <w:drawing>
          <wp:inline distT="0" distB="0" distL="0" distR="0" wp14:anchorId="6522E550" wp14:editId="00B1D6DD">
            <wp:extent cx="5263515" cy="58039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415" w14:textId="77777777" w:rsidR="00BB60B3" w:rsidRDefault="00BB60B3" w:rsidP="00BB60B3"/>
    <w:p w14:paraId="318CC71B" w14:textId="77777777" w:rsidR="00BB60B3" w:rsidRDefault="00BB60B3" w:rsidP="00BB60B3">
      <w:pPr>
        <w:pStyle w:val="Ttulo3"/>
      </w:pPr>
      <w:bookmarkStart w:id="19" w:name="_Toc38301037"/>
      <w:proofErr w:type="spellStart"/>
      <w:r>
        <w:t>Abrir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- </w:t>
      </w:r>
      <w:proofErr w:type="gramStart"/>
      <w:r>
        <w:t>open(</w:t>
      </w:r>
      <w:proofErr w:type="gramEnd"/>
      <w:r>
        <w:t>)</w:t>
      </w:r>
      <w:bookmarkEnd w:id="19"/>
    </w:p>
    <w:p w14:paraId="00BF299C" w14:textId="15508ACC" w:rsidR="00BB60B3" w:rsidRDefault="00BB60B3" w:rsidP="00BB60B3">
      <w:r>
        <w:rPr>
          <w:noProof/>
        </w:rPr>
        <w:drawing>
          <wp:inline distT="0" distB="0" distL="0" distR="0" wp14:anchorId="06C409C7" wp14:editId="2DF118C8">
            <wp:extent cx="5160645" cy="612140"/>
            <wp:effectExtent l="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E22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Cuando abrimos un archivo la función acepta estos parámetros:</w:t>
      </w:r>
    </w:p>
    <w:p w14:paraId="1EDB6B7E" w14:textId="45120C7D" w:rsidR="00BB60B3" w:rsidRDefault="00BB60B3" w:rsidP="00BB60B3">
      <w:r>
        <w:rPr>
          <w:noProof/>
        </w:rPr>
        <w:lastRenderedPageBreak/>
        <w:drawing>
          <wp:inline distT="0" distB="0" distL="0" distR="0" wp14:anchorId="29B7D75C" wp14:editId="61E90FDA">
            <wp:extent cx="5088890" cy="1939925"/>
            <wp:effectExtent l="0" t="0" r="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773F" w14:textId="77777777" w:rsidR="00BB60B3" w:rsidRDefault="00BB60B3" w:rsidP="00BB60B3"/>
    <w:p w14:paraId="336687C0" w14:textId="77777777" w:rsidR="00BB60B3" w:rsidRDefault="00BB60B3" w:rsidP="00BB60B3">
      <w:r>
        <w:t xml:space="preserve">El modo </w:t>
      </w:r>
      <w:proofErr w:type="spellStart"/>
      <w:r>
        <w:t>puede</w:t>
      </w:r>
      <w:proofErr w:type="spellEnd"/>
      <w:r>
        <w:t xml:space="preserve"> ser: </w:t>
      </w:r>
    </w:p>
    <w:p w14:paraId="7F729EBF" w14:textId="26F34718" w:rsidR="00BB60B3" w:rsidRDefault="00BB60B3" w:rsidP="00BB60B3">
      <w:r>
        <w:rPr>
          <w:noProof/>
        </w:rPr>
        <w:drawing>
          <wp:inline distT="0" distB="0" distL="0" distR="0" wp14:anchorId="0CCDA384" wp14:editId="18E1BBEE">
            <wp:extent cx="5263515" cy="186880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08F5" w14:textId="15A1E61C" w:rsidR="00BB60B3" w:rsidRDefault="00BB60B3" w:rsidP="00BB60B3">
      <w:r>
        <w:rPr>
          <w:noProof/>
        </w:rPr>
        <w:drawing>
          <wp:inline distT="0" distB="0" distL="0" distR="0" wp14:anchorId="4806B02E" wp14:editId="404441ED">
            <wp:extent cx="4937760" cy="874395"/>
            <wp:effectExtent l="0" t="0" r="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B5" w14:textId="77777777" w:rsidR="00BB60B3" w:rsidRPr="00BB60B3" w:rsidRDefault="00BB60B3" w:rsidP="00BB60B3">
      <w:pPr>
        <w:pStyle w:val="Ttulo4"/>
        <w:rPr>
          <w:lang w:val="es-ES"/>
        </w:rPr>
      </w:pPr>
      <w:bookmarkStart w:id="20" w:name="_Toc38301038"/>
      <w:r w:rsidRPr="00BB60B3">
        <w:rPr>
          <w:lang w:val="es-ES"/>
        </w:rPr>
        <w:t>A (</w:t>
      </w:r>
      <w:proofErr w:type="spellStart"/>
      <w:r w:rsidRPr="00BB60B3">
        <w:rPr>
          <w:lang w:val="es-ES"/>
        </w:rPr>
        <w:t>append</w:t>
      </w:r>
      <w:proofErr w:type="spellEnd"/>
      <w:r w:rsidRPr="00BB60B3">
        <w:rPr>
          <w:lang w:val="es-ES"/>
        </w:rPr>
        <w:t xml:space="preserve">) </w:t>
      </w:r>
      <w:proofErr w:type="spellStart"/>
      <w:r w:rsidRPr="00BB60B3">
        <w:rPr>
          <w:lang w:val="es-ES"/>
        </w:rPr>
        <w:t>mode</w:t>
      </w:r>
      <w:bookmarkEnd w:id="20"/>
      <w:proofErr w:type="spellEnd"/>
    </w:p>
    <w:p w14:paraId="0E0C0897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Añade texto al final del documento</w:t>
      </w:r>
    </w:p>
    <w:p w14:paraId="7EB2488B" w14:textId="31E1CDDB" w:rsidR="00BB60B3" w:rsidRDefault="00BB60B3" w:rsidP="00BB60B3">
      <w:r>
        <w:rPr>
          <w:noProof/>
        </w:rPr>
        <w:drawing>
          <wp:inline distT="0" distB="0" distL="0" distR="0" wp14:anchorId="43A1BB83" wp14:editId="6BEE5939">
            <wp:extent cx="4826635" cy="8191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E579" w14:textId="77777777" w:rsidR="00BB60B3" w:rsidRPr="00BB60B3" w:rsidRDefault="00BB60B3" w:rsidP="00BB60B3">
      <w:pPr>
        <w:pStyle w:val="Ttulo4"/>
        <w:rPr>
          <w:lang w:val="es-ES"/>
        </w:rPr>
      </w:pPr>
      <w:bookmarkStart w:id="21" w:name="_Toc38301039"/>
      <w:r w:rsidRPr="00BB60B3">
        <w:rPr>
          <w:lang w:val="es-ES"/>
        </w:rPr>
        <w:t>W (</w:t>
      </w:r>
      <w:proofErr w:type="spellStart"/>
      <w:r w:rsidRPr="00BB60B3">
        <w:rPr>
          <w:lang w:val="es-ES"/>
        </w:rPr>
        <w:t>write</w:t>
      </w:r>
      <w:proofErr w:type="spellEnd"/>
      <w:r w:rsidRPr="00BB60B3">
        <w:rPr>
          <w:lang w:val="es-ES"/>
        </w:rPr>
        <w:t xml:space="preserve">) </w:t>
      </w:r>
      <w:proofErr w:type="spellStart"/>
      <w:r w:rsidRPr="00BB60B3">
        <w:rPr>
          <w:lang w:val="es-ES"/>
        </w:rPr>
        <w:t>mode</w:t>
      </w:r>
      <w:bookmarkEnd w:id="21"/>
      <w:proofErr w:type="spellEnd"/>
    </w:p>
    <w:p w14:paraId="499118DD" w14:textId="77777777" w:rsidR="00BB60B3" w:rsidRPr="00BB60B3" w:rsidRDefault="00BB60B3" w:rsidP="00BB60B3">
      <w:pPr>
        <w:rPr>
          <w:u w:val="single"/>
          <w:lang w:val="es-ES"/>
        </w:rPr>
      </w:pPr>
      <w:r w:rsidRPr="00BB60B3">
        <w:rPr>
          <w:lang w:val="es-ES"/>
        </w:rPr>
        <w:t xml:space="preserve">Abrirá o creará en su defecto un archivo con ese nombre, si ya existe lo </w:t>
      </w:r>
      <w:proofErr w:type="spellStart"/>
      <w:r w:rsidRPr="00BB60B3">
        <w:rPr>
          <w:lang w:val="es-ES"/>
        </w:rPr>
        <w:t>sobreescribe</w:t>
      </w:r>
      <w:proofErr w:type="spellEnd"/>
    </w:p>
    <w:p w14:paraId="5E73C22E" w14:textId="7D1F6D06" w:rsidR="00BB60B3" w:rsidRDefault="00BB60B3" w:rsidP="00BB60B3">
      <w:r>
        <w:rPr>
          <w:noProof/>
        </w:rPr>
        <w:drawing>
          <wp:inline distT="0" distB="0" distL="0" distR="0" wp14:anchorId="2EA37286" wp14:editId="0EAF7B72">
            <wp:extent cx="4445000" cy="588645"/>
            <wp:effectExtent l="0" t="0" r="0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4E22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Almacenamos el contenido en una variable. Aquí podemos cometer dos errores:</w:t>
      </w:r>
    </w:p>
    <w:p w14:paraId="3FDB25A6" w14:textId="77777777" w:rsidR="00BB60B3" w:rsidRPr="00BB60B3" w:rsidRDefault="00BB60B3" w:rsidP="00BB60B3">
      <w:pPr>
        <w:ind w:firstLine="420"/>
        <w:rPr>
          <w:lang w:val="es-ES"/>
        </w:rPr>
      </w:pPr>
    </w:p>
    <w:p w14:paraId="55402D17" w14:textId="77777777" w:rsidR="00BB60B3" w:rsidRPr="00BB60B3" w:rsidRDefault="00BB60B3" w:rsidP="00BB60B3">
      <w:pPr>
        <w:numPr>
          <w:ilvl w:val="0"/>
          <w:numId w:val="14"/>
        </w:numPr>
        <w:spacing w:line="256" w:lineRule="auto"/>
        <w:rPr>
          <w:lang w:val="es-ES"/>
        </w:rPr>
      </w:pPr>
      <w:r w:rsidRPr="00BB60B3">
        <w:rPr>
          <w:lang w:val="es-ES"/>
        </w:rPr>
        <w:t xml:space="preserve">Que escribamos mal el nombre del fichero obteniendo un </w:t>
      </w:r>
      <w:proofErr w:type="spellStart"/>
      <w:r w:rsidRPr="00BB60B3">
        <w:rPr>
          <w:lang w:val="es-ES"/>
        </w:rPr>
        <w:t>Errno</w:t>
      </w:r>
      <w:proofErr w:type="spellEnd"/>
      <w:r w:rsidRPr="00BB60B3">
        <w:rPr>
          <w:lang w:val="es-ES"/>
        </w:rPr>
        <w:t xml:space="preserve"> 2</w:t>
      </w:r>
    </w:p>
    <w:p w14:paraId="1A0EB8C1" w14:textId="77777777" w:rsidR="00BB60B3" w:rsidRPr="00BB60B3" w:rsidRDefault="00BB60B3" w:rsidP="00BB60B3">
      <w:pPr>
        <w:rPr>
          <w:lang w:val="es-ES"/>
        </w:rPr>
      </w:pPr>
    </w:p>
    <w:p w14:paraId="41D27F15" w14:textId="30E9F0B6" w:rsidR="00BB60B3" w:rsidRDefault="00BB60B3" w:rsidP="00BB60B3">
      <w:pPr>
        <w:ind w:left="420" w:firstLine="420"/>
      </w:pPr>
      <w:r>
        <w:rPr>
          <w:noProof/>
        </w:rPr>
        <w:drawing>
          <wp:inline distT="0" distB="0" distL="0" distR="0" wp14:anchorId="4F6D41AA" wp14:editId="19E99446">
            <wp:extent cx="5263515" cy="124015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098" w14:textId="77777777" w:rsidR="00BB60B3" w:rsidRPr="00BB60B3" w:rsidRDefault="00BB60B3" w:rsidP="00BB60B3">
      <w:pPr>
        <w:numPr>
          <w:ilvl w:val="0"/>
          <w:numId w:val="14"/>
        </w:numPr>
        <w:spacing w:line="256" w:lineRule="auto"/>
        <w:rPr>
          <w:lang w:val="es-ES"/>
        </w:rPr>
      </w:pPr>
      <w:r w:rsidRPr="00BB60B3">
        <w:rPr>
          <w:lang w:val="es-ES"/>
        </w:rPr>
        <w:t xml:space="preserve">Que lo busquemos en un </w:t>
      </w:r>
      <w:proofErr w:type="spellStart"/>
      <w:r w:rsidRPr="00BB60B3">
        <w:rPr>
          <w:lang w:val="es-ES"/>
        </w:rPr>
        <w:t>path</w:t>
      </w:r>
      <w:proofErr w:type="spellEnd"/>
      <w:r w:rsidRPr="00BB60B3">
        <w:rPr>
          <w:lang w:val="es-ES"/>
        </w:rPr>
        <w:t xml:space="preserve"> equivocado </w:t>
      </w:r>
    </w:p>
    <w:p w14:paraId="26894A80" w14:textId="77777777" w:rsidR="00BB60B3" w:rsidRPr="00BB60B3" w:rsidRDefault="00BB60B3" w:rsidP="00BB60B3">
      <w:pPr>
        <w:rPr>
          <w:lang w:val="es-ES"/>
        </w:rPr>
      </w:pPr>
    </w:p>
    <w:p w14:paraId="7BFBDDD3" w14:textId="77777777" w:rsidR="00BB60B3" w:rsidRDefault="00BB60B3" w:rsidP="00BB60B3">
      <w:pPr>
        <w:pStyle w:val="Ttulo3"/>
      </w:pPr>
      <w:bookmarkStart w:id="22" w:name="_Toc38301040"/>
      <w:r>
        <w:t xml:space="preserve">Leer el </w:t>
      </w:r>
      <w:proofErr w:type="spellStart"/>
      <w:r>
        <w:t>fichero</w:t>
      </w:r>
      <w:proofErr w:type="spellEnd"/>
      <w:r>
        <w:t xml:space="preserve"> </w:t>
      </w:r>
      <w:proofErr w:type="gramStart"/>
      <w:r>
        <w:t>- .read</w:t>
      </w:r>
      <w:proofErr w:type="gramEnd"/>
      <w:r>
        <w:t>()</w:t>
      </w:r>
      <w:bookmarkEnd w:id="22"/>
    </w:p>
    <w:p w14:paraId="0879D2E1" w14:textId="370BD596" w:rsidR="00BB60B3" w:rsidRDefault="00BB60B3" w:rsidP="00BB60B3">
      <w:r>
        <w:rPr>
          <w:noProof/>
        </w:rPr>
        <w:drawing>
          <wp:inline distT="0" distB="0" distL="0" distR="0" wp14:anchorId="2D7CFF6F" wp14:editId="4A3A3B90">
            <wp:extent cx="5263515" cy="73152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B284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Nos devuelve en un único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 xml:space="preserve"> todo el contenido del fichero. Este método funciona con un </w:t>
      </w:r>
      <w:proofErr w:type="spellStart"/>
      <w:r w:rsidRPr="00BB60B3">
        <w:rPr>
          <w:lang w:val="es-ES"/>
        </w:rPr>
        <w:t>cursor</w:t>
      </w:r>
      <w:proofErr w:type="spellEnd"/>
      <w:r w:rsidRPr="00BB60B3">
        <w:rPr>
          <w:lang w:val="es-ES"/>
        </w:rPr>
        <w:t xml:space="preserve"> de tal modo que cuando lo utilizamos por primera vez el cursor va desde el inicio al final del texto, así si volvemos a utilizar el método, como el cursor está al final, no nos devolverá nada. </w:t>
      </w:r>
    </w:p>
    <w:p w14:paraId="241C554F" w14:textId="23411B63" w:rsidR="00BB60B3" w:rsidRDefault="00BB60B3" w:rsidP="00BB60B3">
      <w:r>
        <w:rPr>
          <w:noProof/>
        </w:rPr>
        <w:drawing>
          <wp:inline distT="0" distB="0" distL="0" distR="0" wp14:anchorId="2F6015A6" wp14:editId="0067A567">
            <wp:extent cx="4603750" cy="954405"/>
            <wp:effectExtent l="0" t="0" r="635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8BFE" w14:textId="77777777" w:rsidR="00BB60B3" w:rsidRPr="00BB60B3" w:rsidRDefault="00BB60B3" w:rsidP="00BB60B3">
      <w:pPr>
        <w:pStyle w:val="Ttulo3"/>
        <w:rPr>
          <w:lang w:val="es-ES"/>
        </w:rPr>
      </w:pPr>
      <w:bookmarkStart w:id="23" w:name="_Toc38301041"/>
      <w:proofErr w:type="gramStart"/>
      <w:r w:rsidRPr="00BB60B3">
        <w:rPr>
          <w:lang w:val="es-ES"/>
        </w:rPr>
        <w:t>.</w:t>
      </w:r>
      <w:proofErr w:type="spellStart"/>
      <w:r w:rsidRPr="00BB60B3">
        <w:rPr>
          <w:lang w:val="es-ES"/>
        </w:rPr>
        <w:t>seek</w:t>
      </w:r>
      <w:proofErr w:type="spellEnd"/>
      <w:proofErr w:type="gramEnd"/>
      <w:r w:rsidRPr="00BB60B3">
        <w:rPr>
          <w:lang w:val="es-ES"/>
        </w:rPr>
        <w:t>(0)</w:t>
      </w:r>
      <w:bookmarkEnd w:id="23"/>
    </w:p>
    <w:p w14:paraId="4C647660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Si queremos resetear este cursor utilizamos el método:</w:t>
      </w:r>
    </w:p>
    <w:p w14:paraId="451E1851" w14:textId="044B93F6" w:rsidR="00BB60B3" w:rsidRDefault="00BB60B3" w:rsidP="00BB60B3">
      <w:r>
        <w:rPr>
          <w:noProof/>
        </w:rPr>
        <w:drawing>
          <wp:inline distT="0" distB="0" distL="0" distR="0" wp14:anchorId="142B505B" wp14:editId="623AC95B">
            <wp:extent cx="5263515" cy="16459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B44B" w14:textId="77777777" w:rsidR="00BB60B3" w:rsidRPr="00BB60B3" w:rsidRDefault="00BB60B3" w:rsidP="00BB60B3">
      <w:pPr>
        <w:pStyle w:val="Ttulo3"/>
        <w:rPr>
          <w:lang w:val="es-ES"/>
        </w:rPr>
      </w:pPr>
      <w:bookmarkStart w:id="24" w:name="_Toc38301042"/>
      <w:proofErr w:type="gramStart"/>
      <w:r w:rsidRPr="00BB60B3">
        <w:rPr>
          <w:lang w:val="es-ES"/>
        </w:rPr>
        <w:lastRenderedPageBreak/>
        <w:t>.</w:t>
      </w:r>
      <w:proofErr w:type="spellStart"/>
      <w:r w:rsidRPr="00BB60B3">
        <w:rPr>
          <w:lang w:val="es-ES"/>
        </w:rPr>
        <w:t>readlines</w:t>
      </w:r>
      <w:proofErr w:type="spellEnd"/>
      <w:proofErr w:type="gramEnd"/>
      <w:r w:rsidRPr="00BB60B3">
        <w:rPr>
          <w:lang w:val="es-ES"/>
        </w:rPr>
        <w:t>()</w:t>
      </w:r>
      <w:bookmarkEnd w:id="24"/>
    </w:p>
    <w:p w14:paraId="0CEC650F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Permite guardar en una lista cada línea del texto. Tenemos que tener en cuenta que al final de cada línea hay un salto de línea \n</w:t>
      </w:r>
    </w:p>
    <w:p w14:paraId="63EDB2AF" w14:textId="31CE43D3" w:rsidR="00BB60B3" w:rsidRDefault="00BB60B3" w:rsidP="00BB60B3">
      <w:r>
        <w:rPr>
          <w:noProof/>
        </w:rPr>
        <w:drawing>
          <wp:inline distT="0" distB="0" distL="0" distR="0" wp14:anchorId="5CB67EBC" wp14:editId="6CE1E9AB">
            <wp:extent cx="4126865" cy="1558290"/>
            <wp:effectExtent l="0" t="0" r="6985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D34B" w14:textId="77777777" w:rsidR="00BB60B3" w:rsidRPr="00BB60B3" w:rsidRDefault="00BB60B3" w:rsidP="00BB60B3">
      <w:pPr>
        <w:pStyle w:val="Ttulo3"/>
        <w:rPr>
          <w:lang w:val="es-ES"/>
        </w:rPr>
      </w:pPr>
      <w:bookmarkStart w:id="25" w:name="_Toc38301043"/>
      <w:proofErr w:type="gramStart"/>
      <w:r w:rsidRPr="00BB60B3">
        <w:rPr>
          <w:lang w:val="es-ES"/>
        </w:rPr>
        <w:t>.</w:t>
      </w:r>
      <w:proofErr w:type="spellStart"/>
      <w:r w:rsidRPr="00BB60B3">
        <w:rPr>
          <w:lang w:val="es-ES"/>
        </w:rPr>
        <w:t>close</w:t>
      </w:r>
      <w:proofErr w:type="spellEnd"/>
      <w:proofErr w:type="gramEnd"/>
      <w:r w:rsidRPr="00BB60B3">
        <w:rPr>
          <w:lang w:val="es-ES"/>
        </w:rPr>
        <w:t>()</w:t>
      </w:r>
      <w:bookmarkEnd w:id="25"/>
    </w:p>
    <w:p w14:paraId="0872B76C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Una vez terminamos el trabajo con el fichero debemos cerrarlo </w:t>
      </w:r>
    </w:p>
    <w:p w14:paraId="33F34F2D" w14:textId="2DE20453" w:rsidR="00BB60B3" w:rsidRDefault="00BB60B3" w:rsidP="00BB60B3">
      <w:r>
        <w:rPr>
          <w:noProof/>
        </w:rPr>
        <w:drawing>
          <wp:inline distT="0" distB="0" distL="0" distR="0" wp14:anchorId="6028DDAB" wp14:editId="6AE9FED4">
            <wp:extent cx="3172460" cy="548640"/>
            <wp:effectExtent l="0" t="0" r="889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39E2" w14:textId="77777777" w:rsidR="00BB60B3" w:rsidRPr="00BB60B3" w:rsidRDefault="00BB60B3" w:rsidP="00BB60B3">
      <w:pPr>
        <w:pStyle w:val="Ttulo3"/>
        <w:rPr>
          <w:lang w:val="es-ES"/>
        </w:rPr>
      </w:pPr>
      <w:bookmarkStart w:id="26" w:name="_Toc38301044"/>
      <w:proofErr w:type="spellStart"/>
      <w:r w:rsidRPr="00BB60B3">
        <w:rPr>
          <w:lang w:val="es-ES"/>
        </w:rPr>
        <w:t>With</w:t>
      </w:r>
      <w:proofErr w:type="spellEnd"/>
      <w:r w:rsidRPr="00BB60B3">
        <w:rPr>
          <w:lang w:val="es-ES"/>
        </w:rPr>
        <w:t>...as</w:t>
      </w:r>
      <w:bookmarkEnd w:id="26"/>
    </w:p>
    <w:p w14:paraId="33863FFC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Si no nos queremos preocupar por cerrar archivos podemos utilizar esta sentencia que abrirá el archivo y después de hacer las operaciones pertinentes lo vuelve a cerrar automáticamente.</w:t>
      </w:r>
    </w:p>
    <w:p w14:paraId="405178D2" w14:textId="77777777" w:rsidR="00BB60B3" w:rsidRPr="00BB60B3" w:rsidRDefault="00BB60B3" w:rsidP="00BB60B3">
      <w:pPr>
        <w:rPr>
          <w:lang w:val="es-ES"/>
        </w:rPr>
      </w:pPr>
    </w:p>
    <w:p w14:paraId="1094D4B4" w14:textId="407692C1" w:rsidR="00BB60B3" w:rsidRDefault="00BB60B3" w:rsidP="00BB60B3">
      <w:r>
        <w:rPr>
          <w:noProof/>
        </w:rPr>
        <w:drawing>
          <wp:inline distT="0" distB="0" distL="0" distR="0" wp14:anchorId="1ACCCE21" wp14:editId="7BE5F861">
            <wp:extent cx="5274310" cy="1953895"/>
            <wp:effectExtent l="0" t="0" r="254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AAA6" w14:textId="77777777" w:rsidR="00BB60B3" w:rsidRDefault="00BB60B3" w:rsidP="00BB60B3">
      <w:r>
        <w:br w:type="page"/>
      </w:r>
    </w:p>
    <w:p w14:paraId="6C8F710D" w14:textId="77777777" w:rsidR="00BB60B3" w:rsidRPr="00BB60B3" w:rsidRDefault="00BB60B3" w:rsidP="00BB60B3">
      <w:pPr>
        <w:pStyle w:val="Ttulo3"/>
        <w:rPr>
          <w:lang w:val="es-ES"/>
        </w:rPr>
      </w:pPr>
      <w:bookmarkStart w:id="27" w:name="_Toc38301045"/>
      <w:r w:rsidRPr="00BB60B3">
        <w:rPr>
          <w:lang w:val="es-ES"/>
        </w:rPr>
        <w:lastRenderedPageBreak/>
        <w:t xml:space="preserve">File </w:t>
      </w:r>
      <w:proofErr w:type="spellStart"/>
      <w:r w:rsidRPr="00BB60B3">
        <w:rPr>
          <w:lang w:val="es-ES"/>
        </w:rPr>
        <w:t>location</w:t>
      </w:r>
      <w:bookmarkEnd w:id="27"/>
      <w:proofErr w:type="spellEnd"/>
    </w:p>
    <w:p w14:paraId="55F0FC41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Crear el fichero en una localización concreta </w:t>
      </w:r>
    </w:p>
    <w:p w14:paraId="190A1F42" w14:textId="77777777" w:rsidR="00BB60B3" w:rsidRPr="00BB60B3" w:rsidRDefault="00BB60B3" w:rsidP="00BB60B3">
      <w:pPr>
        <w:rPr>
          <w:lang w:val="es-ES"/>
        </w:rPr>
      </w:pPr>
    </w:p>
    <w:p w14:paraId="345DF20E" w14:textId="20194741" w:rsidR="00BB60B3" w:rsidRDefault="00BB60B3" w:rsidP="00BB60B3">
      <w:r>
        <w:rPr>
          <w:noProof/>
        </w:rPr>
        <w:drawing>
          <wp:inline distT="0" distB="0" distL="0" distR="0" wp14:anchorId="3E0C75C5" wp14:editId="71D1FE64">
            <wp:extent cx="5274310" cy="1040765"/>
            <wp:effectExtent l="0" t="0" r="2540" b="698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DD14" w14:textId="77777777" w:rsidR="00BB60B3" w:rsidRDefault="00BB60B3" w:rsidP="00BB60B3"/>
    <w:p w14:paraId="2EFD0183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Para abrir un archivo es lo mismo, hay que tener en cuenta si trabajamos en </w:t>
      </w:r>
      <w:proofErr w:type="spellStart"/>
      <w:r w:rsidRPr="00BB60B3">
        <w:rPr>
          <w:lang w:val="es-ES"/>
        </w:rPr>
        <w:t>windows</w:t>
      </w:r>
      <w:proofErr w:type="spellEnd"/>
      <w:r w:rsidRPr="00BB60B3">
        <w:rPr>
          <w:lang w:val="es-ES"/>
        </w:rPr>
        <w:t xml:space="preserve"> entonces usamos los ‘\\’ como separadores o si utilizamos </w:t>
      </w:r>
      <w:proofErr w:type="spellStart"/>
      <w:r w:rsidRPr="00BB60B3">
        <w:rPr>
          <w:lang w:val="es-ES"/>
        </w:rPr>
        <w:t>linux</w:t>
      </w:r>
      <w:proofErr w:type="spellEnd"/>
      <w:r w:rsidRPr="00BB60B3">
        <w:rPr>
          <w:lang w:val="es-ES"/>
        </w:rPr>
        <w:t xml:space="preserve"> o MacOS que usaremos ‘/’</w:t>
      </w:r>
    </w:p>
    <w:p w14:paraId="3B2FCFBD" w14:textId="77777777" w:rsidR="00BB60B3" w:rsidRPr="00BB60B3" w:rsidRDefault="00BB60B3" w:rsidP="00BB60B3">
      <w:pPr>
        <w:rPr>
          <w:lang w:val="es-ES"/>
        </w:rPr>
      </w:pPr>
    </w:p>
    <w:p w14:paraId="344154A3" w14:textId="3B398E66" w:rsidR="00BB60B3" w:rsidRDefault="00BB60B3" w:rsidP="00BB60B3">
      <w:r>
        <w:rPr>
          <w:noProof/>
        </w:rPr>
        <w:drawing>
          <wp:inline distT="0" distB="0" distL="0" distR="0" wp14:anchorId="7F0EDFBA" wp14:editId="430F40E6">
            <wp:extent cx="5274310" cy="448945"/>
            <wp:effectExtent l="0" t="0" r="254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B5ED" w14:textId="77777777" w:rsidR="00BB60B3" w:rsidRDefault="00BB60B3" w:rsidP="00BB60B3">
      <w:r>
        <w:br w:type="page"/>
      </w:r>
    </w:p>
    <w:p w14:paraId="6B480E3A" w14:textId="77777777" w:rsidR="00BB60B3" w:rsidRPr="00BB60B3" w:rsidRDefault="00BB60B3" w:rsidP="00BB60B3">
      <w:pPr>
        <w:pStyle w:val="Ttulo2"/>
        <w:rPr>
          <w:lang w:val="es-ES"/>
        </w:rPr>
      </w:pPr>
      <w:bookmarkStart w:id="28" w:name="_Toc38301046"/>
      <w:r w:rsidRPr="00BB60B3">
        <w:rPr>
          <w:lang w:val="es-ES"/>
        </w:rPr>
        <w:lastRenderedPageBreak/>
        <w:t>Operadores de comparación</w:t>
      </w:r>
      <w:bookmarkEnd w:id="28"/>
    </w:p>
    <w:p w14:paraId="4656ABB3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br w:type="page"/>
      </w:r>
    </w:p>
    <w:p w14:paraId="0605C9C6" w14:textId="77777777" w:rsidR="00BB60B3" w:rsidRPr="00BB60B3" w:rsidRDefault="00BB60B3" w:rsidP="00BB60B3">
      <w:pPr>
        <w:pStyle w:val="Ttulo2"/>
        <w:rPr>
          <w:lang w:val="es-ES"/>
        </w:rPr>
      </w:pPr>
      <w:bookmarkStart w:id="29" w:name="_Toc38301047"/>
      <w:r w:rsidRPr="00BB60B3">
        <w:rPr>
          <w:lang w:val="es-ES"/>
        </w:rPr>
        <w:lastRenderedPageBreak/>
        <w:t>Condicionales e Iteraciones</w:t>
      </w:r>
      <w:bookmarkEnd w:id="29"/>
    </w:p>
    <w:p w14:paraId="271A58F1" w14:textId="77777777" w:rsidR="00BB60B3" w:rsidRDefault="00BB60B3" w:rsidP="00BB60B3">
      <w:pPr>
        <w:pStyle w:val="Ttulo3"/>
      </w:pPr>
      <w:bookmarkStart w:id="30" w:name="_Toc38301048"/>
      <w:r>
        <w:t>If -</w:t>
      </w:r>
      <w:proofErr w:type="spellStart"/>
      <w:r>
        <w:t>elif</w:t>
      </w:r>
      <w:proofErr w:type="spellEnd"/>
      <w:r>
        <w:t>-else statement</w:t>
      </w:r>
      <w:bookmarkEnd w:id="30"/>
    </w:p>
    <w:p w14:paraId="38D2EF3E" w14:textId="77777777" w:rsidR="00BB60B3" w:rsidRDefault="00BB60B3" w:rsidP="00BB60B3"/>
    <w:p w14:paraId="0F30E143" w14:textId="0022D695" w:rsidR="00BB60B3" w:rsidRDefault="00BB60B3" w:rsidP="00BB60B3">
      <w:r>
        <w:rPr>
          <w:noProof/>
        </w:rPr>
        <w:drawing>
          <wp:inline distT="0" distB="0" distL="0" distR="0" wp14:anchorId="78A9E89D" wp14:editId="7F2D18F1">
            <wp:extent cx="4580255" cy="301371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829B" w14:textId="77777777" w:rsidR="00BB60B3" w:rsidRPr="00BB60B3" w:rsidRDefault="00BB60B3" w:rsidP="00BB60B3">
      <w:pPr>
        <w:pStyle w:val="Ttulo3"/>
        <w:rPr>
          <w:lang w:val="es-ES"/>
        </w:rPr>
      </w:pPr>
      <w:bookmarkStart w:id="31" w:name="_Toc38301049"/>
      <w:r w:rsidRPr="00BB60B3">
        <w:rPr>
          <w:lang w:val="es-ES"/>
        </w:rPr>
        <w:t xml:space="preserve">For </w:t>
      </w:r>
      <w:proofErr w:type="spellStart"/>
      <w:r w:rsidRPr="00BB60B3">
        <w:rPr>
          <w:lang w:val="es-ES"/>
        </w:rPr>
        <w:t>loops</w:t>
      </w:r>
      <w:bookmarkEnd w:id="31"/>
      <w:proofErr w:type="spellEnd"/>
    </w:p>
    <w:p w14:paraId="36256826" w14:textId="77777777" w:rsidR="00BB60B3" w:rsidRPr="00BB60B3" w:rsidRDefault="00BB60B3" w:rsidP="00BB60B3">
      <w:pPr>
        <w:ind w:left="840" w:hanging="840"/>
        <w:rPr>
          <w:lang w:val="es-ES"/>
        </w:rPr>
      </w:pPr>
      <w:r w:rsidRPr="00BB60B3">
        <w:rPr>
          <w:lang w:val="es-ES"/>
        </w:rPr>
        <w:t>El más sencillo, establecemos un rango.</w:t>
      </w:r>
    </w:p>
    <w:p w14:paraId="54194C99" w14:textId="73C0A85E" w:rsidR="00BB60B3" w:rsidRDefault="00BB60B3" w:rsidP="00BB60B3">
      <w:pPr>
        <w:ind w:left="840" w:hanging="840"/>
      </w:pPr>
      <w:r>
        <w:rPr>
          <w:noProof/>
        </w:rPr>
        <w:drawing>
          <wp:inline distT="0" distB="0" distL="0" distR="0" wp14:anchorId="294DCD97" wp14:editId="354D5B9F">
            <wp:extent cx="3244215" cy="874395"/>
            <wp:effectExtent l="0" t="0" r="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EC5" w14:textId="77777777" w:rsidR="00BB60B3" w:rsidRPr="00BB60B3" w:rsidRDefault="00BB60B3" w:rsidP="00BB60B3">
      <w:pPr>
        <w:ind w:left="840" w:hanging="840"/>
        <w:rPr>
          <w:lang w:val="es-ES"/>
        </w:rPr>
      </w:pPr>
      <w:r w:rsidRPr="00BB60B3">
        <w:rPr>
          <w:lang w:val="es-ES"/>
        </w:rPr>
        <w:t xml:space="preserve">Podemos iterar un </w:t>
      </w:r>
      <w:proofErr w:type="spellStart"/>
      <w:r w:rsidRPr="00BB60B3">
        <w:rPr>
          <w:lang w:val="es-ES"/>
        </w:rPr>
        <w:t>string</w:t>
      </w:r>
      <w:proofErr w:type="spellEnd"/>
      <w:r w:rsidRPr="00BB60B3">
        <w:rPr>
          <w:lang w:val="es-ES"/>
        </w:rPr>
        <w:t xml:space="preserve"> como array de caracteres.</w:t>
      </w:r>
    </w:p>
    <w:p w14:paraId="33B828B4" w14:textId="705A9688" w:rsidR="00BB60B3" w:rsidRDefault="00BB60B3" w:rsidP="00BB60B3">
      <w:pPr>
        <w:ind w:left="840" w:hanging="840"/>
      </w:pPr>
      <w:r>
        <w:rPr>
          <w:noProof/>
        </w:rPr>
        <w:drawing>
          <wp:inline distT="0" distB="0" distL="0" distR="0" wp14:anchorId="28D4EBC1" wp14:editId="18683233">
            <wp:extent cx="5274310" cy="1016635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52C3" w14:textId="77777777" w:rsidR="00BB60B3" w:rsidRDefault="00BB60B3" w:rsidP="00BB60B3">
      <w:r>
        <w:t>Una list</w:t>
      </w:r>
    </w:p>
    <w:p w14:paraId="49B9E6B8" w14:textId="6B04C100" w:rsidR="00BB60B3" w:rsidRDefault="00BB60B3" w:rsidP="00BB60B3">
      <w:r>
        <w:rPr>
          <w:noProof/>
        </w:rPr>
        <w:lastRenderedPageBreak/>
        <w:drawing>
          <wp:inline distT="0" distB="0" distL="0" distR="0" wp14:anchorId="0B65130C" wp14:editId="076FE730">
            <wp:extent cx="4047490" cy="99377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FF8D" w14:textId="77777777" w:rsidR="00BB60B3" w:rsidRDefault="00BB60B3" w:rsidP="00BB60B3"/>
    <w:p w14:paraId="355CB4D7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>Para conocer el índice de cada elemento lo podemos hacer así:</w:t>
      </w:r>
    </w:p>
    <w:p w14:paraId="4092763F" w14:textId="4DF45483" w:rsidR="00BB60B3" w:rsidRDefault="00BB60B3" w:rsidP="00BB60B3">
      <w:r>
        <w:rPr>
          <w:noProof/>
        </w:rPr>
        <w:drawing>
          <wp:inline distT="0" distB="0" distL="0" distR="0" wp14:anchorId="3F987539" wp14:editId="0EFAFE24">
            <wp:extent cx="5263515" cy="7715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1611" w14:textId="77777777" w:rsidR="00BB60B3" w:rsidRPr="00BB60B3" w:rsidRDefault="00BB60B3" w:rsidP="00BB60B3">
      <w:pPr>
        <w:rPr>
          <w:lang w:val="es-ES"/>
        </w:rPr>
      </w:pPr>
      <w:r w:rsidRPr="00BB60B3">
        <w:rPr>
          <w:lang w:val="es-ES"/>
        </w:rPr>
        <w:t xml:space="preserve">Un truco para obtener el índice de cada elemento de cualquier iterable es transformarlo previamente a un enumerado – </w:t>
      </w:r>
      <w:proofErr w:type="spellStart"/>
      <w:proofErr w:type="gramStart"/>
      <w:r w:rsidRPr="00BB60B3">
        <w:rPr>
          <w:lang w:val="es-ES"/>
        </w:rPr>
        <w:t>enumerate</w:t>
      </w:r>
      <w:proofErr w:type="spellEnd"/>
      <w:r w:rsidRPr="00BB60B3">
        <w:rPr>
          <w:lang w:val="es-ES"/>
        </w:rPr>
        <w:t>(</w:t>
      </w:r>
      <w:proofErr w:type="gramEnd"/>
      <w:r w:rsidRPr="00BB60B3">
        <w:rPr>
          <w:lang w:val="es-ES"/>
        </w:rPr>
        <w:t>)</w:t>
      </w:r>
    </w:p>
    <w:p w14:paraId="1C8E7972" w14:textId="0753D907" w:rsidR="00BB60B3" w:rsidRDefault="00BB60B3" w:rsidP="00BB60B3">
      <w:r>
        <w:rPr>
          <w:noProof/>
        </w:rPr>
        <w:drawing>
          <wp:inline distT="0" distB="0" distL="0" distR="0" wp14:anchorId="56D5D895" wp14:editId="387F5104">
            <wp:extent cx="4897755" cy="302958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DA24" w14:textId="77777777" w:rsidR="00BB60B3" w:rsidRDefault="00BB60B3" w:rsidP="00BB60B3">
      <w:r>
        <w:t xml:space="preserve">Podemos </w:t>
      </w:r>
      <w:proofErr w:type="spellStart"/>
      <w:r>
        <w:t>iterar</w:t>
      </w:r>
      <w:proofErr w:type="spellEnd"/>
      <w:r>
        <w:t xml:space="preserve"> tuples</w:t>
      </w:r>
    </w:p>
    <w:p w14:paraId="471E54BE" w14:textId="278DABE1" w:rsidR="00BB60B3" w:rsidRDefault="00BB60B3" w:rsidP="00BB60B3">
      <w:r>
        <w:rPr>
          <w:noProof/>
        </w:rPr>
        <w:drawing>
          <wp:inline distT="0" distB="0" distL="0" distR="0" wp14:anchorId="64E2B3E7" wp14:editId="6537C501">
            <wp:extent cx="4055110" cy="2106930"/>
            <wp:effectExtent l="0" t="0" r="254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E9AB" w14:textId="77777777" w:rsidR="00BB60B3" w:rsidRDefault="00BB60B3" w:rsidP="00BB60B3">
      <w:r>
        <w:t>Un dictionary</w:t>
      </w:r>
    </w:p>
    <w:p w14:paraId="05022D80" w14:textId="4B7350E7" w:rsidR="00BB60B3" w:rsidRDefault="00BB60B3" w:rsidP="00BB60B3">
      <w:r>
        <w:rPr>
          <w:noProof/>
        </w:rPr>
        <w:lastRenderedPageBreak/>
        <w:drawing>
          <wp:inline distT="0" distB="0" distL="0" distR="0" wp14:anchorId="681C94B5" wp14:editId="03F43A75">
            <wp:extent cx="4556125" cy="13360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3C06" w14:textId="77777777" w:rsidR="00BB60B3" w:rsidRPr="00BB60B3" w:rsidRDefault="00BB60B3" w:rsidP="00BB60B3">
      <w:pPr>
        <w:tabs>
          <w:tab w:val="left" w:pos="801"/>
        </w:tabs>
        <w:rPr>
          <w:lang w:val="es-ES"/>
        </w:rPr>
      </w:pPr>
      <w:r>
        <w:tab/>
      </w:r>
      <w:r w:rsidRPr="00BB60B3">
        <w:rPr>
          <w:lang w:val="es-ES"/>
        </w:rPr>
        <w:t xml:space="preserve">Podemos obtener solo los valores </w:t>
      </w:r>
      <w:proofErr w:type="gramStart"/>
      <w:r w:rsidRPr="00BB60B3">
        <w:rPr>
          <w:lang w:val="es-ES"/>
        </w:rPr>
        <w:t>con .</w:t>
      </w:r>
      <w:proofErr w:type="spellStart"/>
      <w:r w:rsidRPr="00BB60B3">
        <w:rPr>
          <w:lang w:val="es-ES"/>
        </w:rPr>
        <w:t>values</w:t>
      </w:r>
      <w:proofErr w:type="spellEnd"/>
      <w:proofErr w:type="gramEnd"/>
      <w:r w:rsidRPr="00BB60B3">
        <w:rPr>
          <w:lang w:val="es-ES"/>
        </w:rPr>
        <w:t>()</w:t>
      </w:r>
    </w:p>
    <w:p w14:paraId="4E4398AE" w14:textId="1FE8A477" w:rsidR="00BB60B3" w:rsidRDefault="00BB60B3" w:rsidP="00BB60B3">
      <w:pPr>
        <w:tabs>
          <w:tab w:val="left" w:pos="801"/>
        </w:tabs>
      </w:pPr>
      <w:r>
        <w:rPr>
          <w:noProof/>
        </w:rPr>
        <w:drawing>
          <wp:inline distT="0" distB="0" distL="0" distR="0" wp14:anchorId="2B81E442" wp14:editId="206A0FB0">
            <wp:extent cx="4118610" cy="1192530"/>
            <wp:effectExtent l="0" t="0" r="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37A3" w14:textId="77777777" w:rsidR="00BB60B3" w:rsidRDefault="00BB60B3" w:rsidP="00BB60B3">
      <w:pPr>
        <w:tabs>
          <w:tab w:val="left" w:pos="801"/>
        </w:tabs>
      </w:pPr>
    </w:p>
    <w:p w14:paraId="04741553" w14:textId="77777777" w:rsidR="00BB60B3" w:rsidRDefault="00BB60B3" w:rsidP="00BB60B3">
      <w:pPr>
        <w:pStyle w:val="Ttulo3"/>
      </w:pPr>
      <w:bookmarkStart w:id="32" w:name="_Toc38301050"/>
      <w:r>
        <w:t>While loops</w:t>
      </w:r>
      <w:bookmarkEnd w:id="32"/>
    </w:p>
    <w:p w14:paraId="7462D1F6" w14:textId="77777777" w:rsidR="00BB60B3" w:rsidRDefault="00BB60B3" w:rsidP="00BB60B3">
      <w:pPr>
        <w:tabs>
          <w:tab w:val="left" w:pos="801"/>
        </w:tabs>
        <w:rPr>
          <w:b/>
          <w:bCs/>
        </w:rPr>
      </w:pPr>
    </w:p>
    <w:p w14:paraId="5C41D80D" w14:textId="77777777" w:rsidR="00EF20B9" w:rsidRDefault="00EF20B9">
      <w:pPr>
        <w:rPr>
          <w:lang w:val="es"/>
        </w:rPr>
      </w:pPr>
    </w:p>
    <w:sectPr w:rsidR="00EF20B9">
      <w:footerReference w:type="default" r:id="rId7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6BDED" w14:textId="77777777" w:rsidR="009168BA" w:rsidRDefault="009168BA">
      <w:pPr>
        <w:spacing w:after="0" w:line="240" w:lineRule="auto"/>
      </w:pPr>
      <w:r>
        <w:separator/>
      </w:r>
    </w:p>
  </w:endnote>
  <w:endnote w:type="continuationSeparator" w:id="0">
    <w:p w14:paraId="649B3A8A" w14:textId="77777777" w:rsidR="009168BA" w:rsidRDefault="00916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urisa">
    <w:altName w:val="Tahoma"/>
    <w:charset w:val="00"/>
    <w:family w:val="auto"/>
    <w:pitch w:val="default"/>
    <w:sig w:usb0="00000000" w:usb1="5000016B" w:usb2="00000000" w:usb3="00000000" w:csb0="8001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1D87F" w14:textId="77777777" w:rsidR="00EF20B9" w:rsidRDefault="00BF0CA6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C41D880" wp14:editId="5C41D88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41D888" w14:textId="77777777" w:rsidR="00EF20B9" w:rsidRDefault="00BF0CA6">
                          <w:pPr>
                            <w:pStyle w:val="Piedepgina"/>
                            <w:rPr>
                              <w:lang w:val="es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lang w:val="e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1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1D88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style="position:absolute;margin-left:92.8pt;margin-top:0;width:2in;height:2in;z-index:2516587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q&#10;hsYO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5C41D888" w14:textId="77777777" w:rsidR="00EF20B9" w:rsidRDefault="00BF0CA6">
                    <w:pPr>
                      <w:pStyle w:val="Piedepgina"/>
                      <w:rPr>
                        <w:lang w:val="es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lang w:val="es"/>
                      </w:rPr>
                      <w:instrText xml:space="preserve"> PAGE  \* MERGEFORMAT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1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7E78D1" w14:textId="77777777" w:rsidR="009168BA" w:rsidRDefault="009168BA">
      <w:pPr>
        <w:spacing w:after="0" w:line="240" w:lineRule="auto"/>
      </w:pPr>
      <w:r>
        <w:separator/>
      </w:r>
    </w:p>
  </w:footnote>
  <w:footnote w:type="continuationSeparator" w:id="0">
    <w:p w14:paraId="49C5EAF6" w14:textId="77777777" w:rsidR="009168BA" w:rsidRDefault="00916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FA234B"/>
    <w:multiLevelType w:val="singleLevel"/>
    <w:tmpl w:val="95FA234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FB67CB7"/>
    <w:multiLevelType w:val="singleLevel"/>
    <w:tmpl w:val="BFB67CB7"/>
    <w:lvl w:ilvl="0">
      <w:numFmt w:val="decimal"/>
      <w:suff w:val="space"/>
      <w:lvlText w:val="%1."/>
      <w:lvlJc w:val="left"/>
    </w:lvl>
  </w:abstractNum>
  <w:abstractNum w:abstractNumId="2" w15:restartNumberingAfterBreak="0">
    <w:nsid w:val="EFFF68FC"/>
    <w:multiLevelType w:val="singleLevel"/>
    <w:tmpl w:val="EFFF68F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DDEAD98"/>
    <w:multiLevelType w:val="singleLevel"/>
    <w:tmpl w:val="FDDEAD9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FEBBD81"/>
    <w:multiLevelType w:val="singleLevel"/>
    <w:tmpl w:val="FFEBBD81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FF484DC"/>
    <w:multiLevelType w:val="singleLevel"/>
    <w:tmpl w:val="FFF484D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FFFFC48"/>
    <w:multiLevelType w:val="singleLevel"/>
    <w:tmpl w:val="0FFFFC48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1"/>
    <w:lvlOverride w:ilvl="0"/>
  </w:num>
  <w:num w:numId="9">
    <w:abstractNumId w:val="5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BF7FD2A7"/>
    <w:rsid w:val="D59FA84C"/>
    <w:rsid w:val="E9311DC7"/>
    <w:rsid w:val="F37F6E56"/>
    <w:rsid w:val="F96DAA6F"/>
    <w:rsid w:val="FB1ADF92"/>
    <w:rsid w:val="FB7D61D6"/>
    <w:rsid w:val="FBFD6D0F"/>
    <w:rsid w:val="FBFEBABE"/>
    <w:rsid w:val="FEEF6BBC"/>
    <w:rsid w:val="FF4D31F8"/>
    <w:rsid w:val="FF81E2B5"/>
    <w:rsid w:val="FFC92AB9"/>
    <w:rsid w:val="FFFF569E"/>
    <w:rsid w:val="000A5905"/>
    <w:rsid w:val="00172A27"/>
    <w:rsid w:val="00486107"/>
    <w:rsid w:val="006A1900"/>
    <w:rsid w:val="00751576"/>
    <w:rsid w:val="008762C2"/>
    <w:rsid w:val="009168BA"/>
    <w:rsid w:val="00986913"/>
    <w:rsid w:val="00A77EEC"/>
    <w:rsid w:val="00BB60B3"/>
    <w:rsid w:val="00BF0CA6"/>
    <w:rsid w:val="00EF030C"/>
    <w:rsid w:val="00EF20B9"/>
    <w:rsid w:val="1CDFBF37"/>
    <w:rsid w:val="2FD71B67"/>
    <w:rsid w:val="34DDEE92"/>
    <w:rsid w:val="3BEFF743"/>
    <w:rsid w:val="3CBF9DC1"/>
    <w:rsid w:val="3E7B2CF0"/>
    <w:rsid w:val="3EDEA1B5"/>
    <w:rsid w:val="3F79CBEB"/>
    <w:rsid w:val="4FCF0A2E"/>
    <w:rsid w:val="4FD5D83D"/>
    <w:rsid w:val="54CBE471"/>
    <w:rsid w:val="57EFA986"/>
    <w:rsid w:val="59FFD12F"/>
    <w:rsid w:val="5C6BB93B"/>
    <w:rsid w:val="5E36651C"/>
    <w:rsid w:val="5FAB2E44"/>
    <w:rsid w:val="5FBF2CFB"/>
    <w:rsid w:val="62FF2164"/>
    <w:rsid w:val="698E7AC2"/>
    <w:rsid w:val="6F7B32A2"/>
    <w:rsid w:val="6FFDCCE7"/>
    <w:rsid w:val="71FEB09C"/>
    <w:rsid w:val="727C280F"/>
    <w:rsid w:val="73FF2773"/>
    <w:rsid w:val="777DD415"/>
    <w:rsid w:val="79EFE222"/>
    <w:rsid w:val="7BF11753"/>
    <w:rsid w:val="7FBE2884"/>
    <w:rsid w:val="7FC35875"/>
    <w:rsid w:val="7FF60E63"/>
    <w:rsid w:val="7FFCA428"/>
    <w:rsid w:val="977EABEA"/>
    <w:rsid w:val="9FE65914"/>
    <w:rsid w:val="BDF7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C41D6A3"/>
  <w15:docId w15:val="{5472257B-49D0-460D-B963-1677CFD8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 w:qFormat="1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 w:qFormat="1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 w:qFormat="1"/>
    <w:lsdException w:name="Colorful List Accent 3" w:uiPriority="72" w:qFormat="1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 w:qFormat="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 w:qFormat="1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="Purisa" w:eastAsia="SimSun" w:hAnsi="Purisa" w:cs="Times New Roman"/>
      <w:b/>
      <w:kern w:val="44"/>
      <w:sz w:val="44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6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after="120" w:line="416" w:lineRule="auto"/>
      <w:outlineLvl w:val="2"/>
    </w:pPr>
    <w:rPr>
      <w:b/>
      <w:bCs/>
      <w:sz w:val="28"/>
      <w:szCs w:val="32"/>
    </w:rPr>
  </w:style>
  <w:style w:type="paragraph" w:styleId="Ttulo4">
    <w:name w:val="heading 4"/>
    <w:basedOn w:val="Normal"/>
    <w:next w:val="Normal"/>
    <w:link w:val="Ttulo4Car"/>
    <w:unhideWhenUsed/>
    <w:qFormat/>
    <w:pPr>
      <w:keepNext/>
      <w:keepLines/>
      <w:spacing w:line="360" w:lineRule="auto"/>
      <w:outlineLvl w:val="3"/>
    </w:pPr>
    <w:rPr>
      <w:bCs/>
      <w:i/>
      <w:sz w:val="28"/>
      <w:szCs w:val="28"/>
    </w:rPr>
  </w:style>
  <w:style w:type="paragraph" w:styleId="Ttulo5">
    <w:name w:val="heading 5"/>
    <w:basedOn w:val="Normal"/>
    <w:next w:val="Normal"/>
    <w:unhideWhenUsed/>
    <w:qFormat/>
    <w:pPr>
      <w:keepNext/>
      <w:keepLines/>
      <w:spacing w:line="360" w:lineRule="auto"/>
      <w:ind w:leftChars="150" w:left="300"/>
      <w:outlineLvl w:val="4"/>
    </w:pPr>
    <w:rPr>
      <w:bCs/>
      <w:szCs w:val="28"/>
    </w:rPr>
  </w:style>
  <w:style w:type="paragraph" w:styleId="Ttulo6">
    <w:name w:val="heading 6"/>
    <w:basedOn w:val="Normal"/>
    <w:next w:val="Normal"/>
    <w:unhideWhenUsed/>
    <w:qFormat/>
    <w:pPr>
      <w:keepNext/>
      <w:keepLines/>
      <w:spacing w:before="240" w:after="64" w:line="320" w:lineRule="auto"/>
      <w:ind w:leftChars="200" w:left="400"/>
      <w:outlineLvl w:val="5"/>
    </w:pPr>
    <w:rPr>
      <w:b/>
      <w:bCs/>
      <w:sz w:val="21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qFormat/>
    <w:rPr>
      <w:color w:val="0000FF"/>
      <w:u w:val="single"/>
    </w:rPr>
  </w:style>
  <w:style w:type="paragraph" w:styleId="TDC1">
    <w:name w:val="toc 1"/>
    <w:basedOn w:val="Normal"/>
    <w:next w:val="Normal"/>
    <w:uiPriority w:val="39"/>
    <w:qFormat/>
    <w:pPr>
      <w:spacing w:line="360" w:lineRule="auto"/>
    </w:pPr>
    <w:rPr>
      <w:b/>
      <w:color w:val="22558D"/>
      <w:sz w:val="22"/>
      <w:szCs w:val="22"/>
    </w:rPr>
  </w:style>
  <w:style w:type="paragraph" w:styleId="TDC2">
    <w:name w:val="toc 2"/>
    <w:basedOn w:val="Normal"/>
    <w:next w:val="Normal"/>
    <w:uiPriority w:val="39"/>
    <w:qFormat/>
    <w:pPr>
      <w:spacing w:line="360" w:lineRule="auto"/>
      <w:ind w:leftChars="200" w:left="420"/>
    </w:pPr>
    <w:rPr>
      <w:color w:val="548DD4" w:themeColor="text2" w:themeTint="99"/>
    </w:rPr>
  </w:style>
  <w:style w:type="paragraph" w:styleId="TDC3">
    <w:name w:val="toc 3"/>
    <w:basedOn w:val="Normal"/>
    <w:next w:val="Normal"/>
    <w:uiPriority w:val="39"/>
    <w:qFormat/>
    <w:pPr>
      <w:ind w:leftChars="400" w:left="840"/>
    </w:pPr>
    <w:rPr>
      <w:color w:val="8DB3E2" w:themeColor="text2" w:themeTint="66"/>
    </w:rPr>
  </w:style>
  <w:style w:type="paragraph" w:styleId="TDC4">
    <w:name w:val="toc 4"/>
    <w:basedOn w:val="Normal"/>
    <w:next w:val="Normal"/>
    <w:uiPriority w:val="39"/>
    <w:qFormat/>
    <w:pPr>
      <w:ind w:leftChars="600" w:left="1260"/>
    </w:pPr>
    <w:rPr>
      <w:color w:val="B2A1C7" w:themeColor="accent4" w:themeTint="99"/>
    </w:rPr>
  </w:style>
  <w:style w:type="character" w:customStyle="1" w:styleId="Ttulo4Car">
    <w:name w:val="Título 4 Car"/>
    <w:link w:val="Ttulo4"/>
    <w:qFormat/>
    <w:rPr>
      <w:rFonts w:asciiTheme="minorHAnsi" w:hAnsiTheme="minorHAnsi"/>
      <w:bCs/>
      <w:i/>
      <w:sz w:val="28"/>
      <w:szCs w:val="28"/>
    </w:rPr>
  </w:style>
  <w:style w:type="paragraph" w:customStyle="1" w:styleId="Sinespaciado1">
    <w:name w:val="Sin espaciado1"/>
    <w:link w:val="Char"/>
    <w:qFormat/>
    <w:rPr>
      <w:sz w:val="22"/>
    </w:rPr>
  </w:style>
  <w:style w:type="character" w:customStyle="1" w:styleId="Char">
    <w:name w:val="无间隔 Char"/>
    <w:basedOn w:val="Fuentedeprrafopredeter"/>
    <w:link w:val="Sinespaciado1"/>
    <w:qFormat/>
    <w:rPr>
      <w:rFonts w:ascii="Times New Roman" w:eastAsia="SimSun" w:hAnsi="Times New Roman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https://www.anaconda.com/distributio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ome\david\&#32439;&#32321;&#22810;&#2442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</customSectProps>
  <customShpExts>
    <customShpInfo spid="_x0000_s1026" textRotate="1"/>
    <customShpInfo spid="_x0000_s1030"/>
    <customShpInfo spid="_x0000_s1031"/>
    <customShpInfo spid="_x0000_s1032"/>
    <customShpInfo spid="_x0000_s103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E0B0D8-C127-404B-812E-C8AD9C32C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纷繁多彩.wpt</Template>
  <TotalTime>259</TotalTime>
  <Pages>24</Pages>
  <Words>1404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 Martin Vergues</cp:lastModifiedBy>
  <cp:revision>6</cp:revision>
  <dcterms:created xsi:type="dcterms:W3CDTF">2020-03-26T01:45:00Z</dcterms:created>
  <dcterms:modified xsi:type="dcterms:W3CDTF">2020-04-20T16:50:00Z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